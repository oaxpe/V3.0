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u-ES" w:eastAsia="en-US"/>
        </w:rPr>
        <w:id w:val="55050643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3A78DD" w:rsidRPr="00B8246D" w:rsidRDefault="003A78DD">
          <w:pPr>
            <w:pStyle w:val="Sinespaciado"/>
            <w:rPr>
              <w:lang w:val="eu-ES"/>
            </w:rPr>
          </w:pPr>
          <w:r w:rsidRPr="00B824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2-1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32E51" w:rsidRDefault="00332E5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16-2-2018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6336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69646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c00000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2-1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32E51" w:rsidRDefault="00332E5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16-2-2018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696464 [3215]" strokecolor="#69646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696464 [3215]" strokecolor="#69646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696464 [3215]" strokecolor="#69646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696464 [3215]" strokecolor="#69646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696464 [3215]" strokecolor="#69646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696464 [3215]" strokecolor="#69646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696464 [3215]" strokecolor="#69646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696464 [3215]" strokecolor="#69646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696464 [3215]" strokecolor="#69646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696464 [3215]" strokecolor="#69646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696464 [3215]" strokecolor="#69646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696464 [3215]" strokecolor="#69646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696464 [3215]" strokecolor="#69646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696464 [3215]" strokecolor="#69646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696464 [3215]" strokecolor="#69646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696464 [3215]" strokecolor="#69646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696464 [3215]" strokecolor="#69646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696464 [3215]" strokecolor="#69646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696464 [3215]" strokecolor="#69646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A78DD" w:rsidRPr="00B8246D" w:rsidRDefault="00734556">
          <w:pPr>
            <w:rPr>
              <w:sz w:val="24"/>
              <w:szCs w:val="24"/>
              <w:lang w:val="eu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3935000</wp:posOffset>
                    </wp:positionH>
                    <wp:positionV relativeFrom="paragraph">
                      <wp:posOffset>4285691</wp:posOffset>
                    </wp:positionV>
                    <wp:extent cx="1883391" cy="1064526"/>
                    <wp:effectExtent l="0" t="0" r="22225" b="21590"/>
                    <wp:wrapNone/>
                    <wp:docPr id="49" name="Rectángulo: esquinas redondeadas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83391" cy="10645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32E51" w:rsidRDefault="00332E51" w:rsidP="0073455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734556">
                                  <w:rPr>
                                    <w:sz w:val="28"/>
                                  </w:rPr>
                                  <w:t>2. BERTSIOA</w:t>
                                </w:r>
                              </w:p>
                              <w:p w:rsidR="00332E51" w:rsidRPr="009A5060" w:rsidRDefault="00332E51" w:rsidP="00734556">
                                <w:pPr>
                                  <w:jc w:val="center"/>
                                  <w:rPr>
                                    <w:i/>
                                    <w:sz w:val="24"/>
                                  </w:rPr>
                                </w:pPr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 xml:space="preserve">Array eta </w:t>
                                </w:r>
                                <w:proofErr w:type="spellStart"/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>ArrayList-ak</w:t>
                                </w:r>
                                <w:proofErr w:type="spellEnd"/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>erabilita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id="Rectángulo: esquinas redondeadas 49" o:spid="_x0000_s1055" style="position:absolute;margin-left:309.85pt;margin-top:337.45pt;width:148.3pt;height:8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" fillcolor="#918485 [3208]" strokecolor="#484141 [1608]" strokeweight="1pt">
                    <v:stroke joinstyle="miter"/>
                    <v:textbox>
                      <w:txbxContent>
                        <w:p w:rsidR="00332E51" w:rsidRDefault="00332E51" w:rsidP="00734556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734556">
                            <w:rPr>
                              <w:sz w:val="28"/>
                            </w:rPr>
                            <w:t>2. BERTSIOA</w:t>
                          </w:r>
                        </w:p>
                        <w:p w:rsidR="00332E51" w:rsidRPr="009A5060" w:rsidRDefault="00332E51" w:rsidP="00734556">
                          <w:pPr>
                            <w:jc w:val="center"/>
                            <w:rPr>
                              <w:i/>
                              <w:sz w:val="24"/>
                            </w:rPr>
                          </w:pPr>
                          <w:r w:rsidRPr="009A5060">
                            <w:rPr>
                              <w:i/>
                              <w:sz w:val="24"/>
                            </w:rPr>
                            <w:t xml:space="preserve">Array eta </w:t>
                          </w:r>
                          <w:proofErr w:type="spellStart"/>
                          <w:r w:rsidRPr="009A5060">
                            <w:rPr>
                              <w:i/>
                              <w:sz w:val="24"/>
                            </w:rPr>
                            <w:t>ArrayList-ak</w:t>
                          </w:r>
                          <w:proofErr w:type="spellEnd"/>
                          <w:r w:rsidRPr="009A5060">
                            <w:rPr>
                              <w:i/>
                              <w:sz w:val="24"/>
                            </w:rPr>
                            <w:t xml:space="preserve"> </w:t>
                          </w:r>
                          <w:proofErr w:type="spellStart"/>
                          <w:r w:rsidRPr="009A5060">
                            <w:rPr>
                              <w:i/>
                              <w:sz w:val="24"/>
                            </w:rPr>
                            <w:t>erabilita</w:t>
                          </w:r>
                          <w:proofErr w:type="spellEnd"/>
                        </w:p>
                      </w:txbxContent>
                    </v:textbox>
                  </v:roundrect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posOffset>3337560</wp:posOffset>
                    </wp:positionH>
                    <wp:positionV relativeFrom="page">
                      <wp:posOffset>9027795</wp:posOffset>
                    </wp:positionV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2E51" w:rsidRPr="00C74C1C" w:rsidRDefault="00332E51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32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C00000" w:themeColor="accent1"/>
                                      <w:sz w:val="32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74C1C">
                                      <w:rPr>
                                        <w:i/>
                                        <w:color w:val="C00000" w:themeColor="accent1"/>
                                        <w:sz w:val="32"/>
                                        <w:szCs w:val="26"/>
                                      </w:rPr>
                                      <w:t>Oihane Axpe Telleriarte</w:t>
                                    </w:r>
                                  </w:sdtContent>
                                </w:sdt>
                              </w:p>
                              <w:p w:rsidR="00332E51" w:rsidRPr="00C74C1C" w:rsidRDefault="00332E51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DAM 1-eko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ikaslea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6" type="#_x0000_t202" style="position:absolute;margin-left:262.8pt;margin-top:710.85pt;width:4in;height:28.8pt;z-index:25165619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" filled="f" stroked="f" strokeweight=".5pt">
                    <v:textbox style="mso-fit-shape-to-text:t" inset="0,0,0,0">
                      <w:txbxContent>
                        <w:p w:rsidR="00332E51" w:rsidRPr="00C74C1C" w:rsidRDefault="00332E51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32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C00000" w:themeColor="accent1"/>
                                <w:sz w:val="32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74C1C">
                                <w:rPr>
                                  <w:i/>
                                  <w:color w:val="C00000" w:themeColor="accent1"/>
                                  <w:sz w:val="32"/>
                                  <w:szCs w:val="26"/>
                                </w:rPr>
                                <w:t>Oihane Axpe Telleriarte</w:t>
                              </w:r>
                            </w:sdtContent>
                          </w:sdt>
                        </w:p>
                        <w:p w:rsidR="00332E51" w:rsidRPr="00C74C1C" w:rsidRDefault="00332E51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DAM 1-eko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ikaslea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520B2F2" wp14:editId="027DF696">
                    <wp:simplePos x="0" y="0"/>
                    <wp:positionH relativeFrom="page">
                      <wp:posOffset>3335655</wp:posOffset>
                    </wp:positionH>
                    <wp:positionV relativeFrom="page">
                      <wp:posOffset>9571990</wp:posOffset>
                    </wp:positionV>
                    <wp:extent cx="3657600" cy="365760"/>
                    <wp:effectExtent l="0" t="0" r="0" b="0"/>
                    <wp:wrapNone/>
                    <wp:docPr id="46" name="Cuadro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2E51" w:rsidRPr="00C74C1C" w:rsidRDefault="00332E51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IES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Uni</w:t>
                                </w:r>
                                <w:proofErr w:type="spellEnd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Eibar</w:t>
                                </w:r>
                                <w:proofErr w:type="spellEnd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-Ermua</w:t>
                                </w:r>
                              </w:p>
                              <w:p w:rsidR="00332E51" w:rsidRPr="00C74C1C" w:rsidRDefault="00332E51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proofErr w:type="spellStart"/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Eibar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, Gipuzkoa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20B2F2" id="Cuadro de texto 46" o:spid="_x0000_s1057" type="#_x0000_t202" style="position:absolute;margin-left:262.65pt;margin-top:753.7pt;width:4in;height:28.8pt;z-index:25165824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Pgeg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" filled="f" stroked="f" strokeweight=".5pt">
                    <v:textbox style="mso-fit-shape-to-text:t" inset="0,0,0,0">
                      <w:txbxContent>
                        <w:p w:rsidR="00332E51" w:rsidRPr="00C74C1C" w:rsidRDefault="00332E51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IES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Uni</w:t>
                          </w:r>
                          <w:proofErr w:type="spellEnd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Eibar</w:t>
                          </w:r>
                          <w:proofErr w:type="spellEnd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-Ermua</w:t>
                          </w:r>
                        </w:p>
                        <w:p w:rsidR="00332E51" w:rsidRPr="00C74C1C" w:rsidRDefault="00332E51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proofErr w:type="spellStart"/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Eibar</w:t>
                          </w:r>
                          <w:proofErr w:type="spellEnd"/>
                          <w:r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, Gipuzkoa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71774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A28AB81" wp14:editId="15486289">
                    <wp:simplePos x="0" y="0"/>
                    <wp:positionH relativeFrom="page">
                      <wp:posOffset>3057525</wp:posOffset>
                    </wp:positionH>
                    <wp:positionV relativeFrom="page">
                      <wp:posOffset>1724025</wp:posOffset>
                    </wp:positionV>
                    <wp:extent cx="3566160" cy="1069340"/>
                    <wp:effectExtent l="0" t="0" r="15240" b="381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6616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2E51" w:rsidRPr="00871774" w:rsidRDefault="00332E51" w:rsidP="00327FB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Denda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bat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kudeatzeko</w:t>
                                    </w:r>
                                    <w:proofErr w:type="spellEnd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aplikazioa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332E51" w:rsidRDefault="00332E5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332E51" w:rsidRDefault="00332E51" w:rsidP="00327FBA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Programazioa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28AB81" id="Cuadro de texto 1" o:spid="_x0000_s1058" type="#_x0000_t202" style="position:absolute;margin-left:240.75pt;margin-top:135.75pt;width:280.8pt;height:84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332E51" w:rsidRPr="00871774" w:rsidRDefault="00332E51" w:rsidP="00327FBA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Denda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bat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kudeatzeko</w:t>
                              </w:r>
                              <w:proofErr w:type="spellEnd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aplikazioa</w:t>
                              </w:r>
                              <w:proofErr w:type="spellEnd"/>
                            </w:sdtContent>
                          </w:sdt>
                        </w:p>
                        <w:p w:rsidR="00332E51" w:rsidRDefault="00332E5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332E51" w:rsidRDefault="00332E51" w:rsidP="00327FBA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Programazioa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A78DD" w:rsidRPr="00B8246D">
            <w:rPr>
              <w:sz w:val="24"/>
              <w:szCs w:val="24"/>
              <w:lang w:val="eu-ES"/>
            </w:rPr>
            <w:br w:type="page"/>
          </w:r>
        </w:p>
      </w:sdtContent>
    </w:sdt>
    <w:p w:rsidR="003A78DD" w:rsidRPr="00B8246D" w:rsidRDefault="003A78DD" w:rsidP="003A78DD">
      <w:pPr>
        <w:pStyle w:val="Ttulo1"/>
        <w:rPr>
          <w:b/>
          <w:lang w:val="eu-ES"/>
        </w:rPr>
        <w:sectPr w:rsidR="003A78DD" w:rsidRPr="00B8246D" w:rsidSect="003A78DD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u-ES" w:eastAsia="en-US"/>
        </w:rPr>
        <w:id w:val="-1037737715"/>
        <w:docPartObj>
          <w:docPartGallery w:val="Table of Contents"/>
          <w:docPartUnique/>
        </w:docPartObj>
      </w:sdtPr>
      <w:sdtEndPr>
        <w:rPr>
          <w:b w:val="0"/>
          <w:bCs/>
          <w:sz w:val="24"/>
          <w:szCs w:val="24"/>
        </w:rPr>
      </w:sdtEndPr>
      <w:sdtContent>
        <w:p w:rsidR="003A78DD" w:rsidRPr="00B8246D" w:rsidRDefault="0050465A">
          <w:pPr>
            <w:pStyle w:val="TtuloTDC"/>
            <w:rPr>
              <w:b/>
              <w:color w:val="auto"/>
              <w:lang w:val="eu-ES"/>
            </w:rPr>
          </w:pPr>
          <w:r>
            <w:rPr>
              <w:b/>
              <w:color w:val="auto"/>
              <w:lang w:val="eu-ES"/>
            </w:rPr>
            <w:t>AURKIBIDEA</w:t>
          </w:r>
        </w:p>
        <w:p w:rsidR="002510D8" w:rsidRPr="002510D8" w:rsidRDefault="003A78DD" w:rsidP="002510D8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r w:rsidRPr="002510D8">
            <w:rPr>
              <w:sz w:val="24"/>
              <w:szCs w:val="24"/>
              <w:lang w:val="eu-ES"/>
            </w:rPr>
            <w:fldChar w:fldCharType="begin"/>
          </w:r>
          <w:r w:rsidRPr="002510D8">
            <w:rPr>
              <w:sz w:val="24"/>
              <w:szCs w:val="24"/>
              <w:lang w:val="eu-ES"/>
            </w:rPr>
            <w:instrText xml:space="preserve"> TOC \o "1-3" \h \z \u </w:instrText>
          </w:r>
          <w:r w:rsidRPr="002510D8">
            <w:rPr>
              <w:sz w:val="24"/>
              <w:szCs w:val="24"/>
              <w:lang w:val="eu-ES"/>
            </w:rPr>
            <w:fldChar w:fldCharType="separate"/>
          </w:r>
          <w:hyperlink w:anchor="_Toc506762958" w:history="1">
            <w:r w:rsidR="002510D8" w:rsidRPr="002510D8">
              <w:rPr>
                <w:rStyle w:val="Hipervnculo"/>
                <w:noProof/>
                <w:sz w:val="24"/>
                <w:szCs w:val="24"/>
                <w:lang w:val="eu-ES"/>
              </w:rPr>
              <w:t>1.</w:t>
            </w:r>
            <w:r w:rsidR="002510D8"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="002510D8" w:rsidRPr="002510D8">
              <w:rPr>
                <w:rStyle w:val="Hipervnculo"/>
                <w:noProof/>
                <w:sz w:val="24"/>
                <w:szCs w:val="24"/>
                <w:lang w:val="eu-ES"/>
              </w:rPr>
              <w:t>Sarrera</w:t>
            </w:r>
            <w:r w:rsidR="002510D8" w:rsidRPr="002510D8">
              <w:rPr>
                <w:noProof/>
                <w:webHidden/>
                <w:sz w:val="24"/>
                <w:szCs w:val="24"/>
              </w:rPr>
              <w:tab/>
            </w:r>
            <w:r w:rsidR="002510D8"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="002510D8" w:rsidRPr="002510D8">
              <w:rPr>
                <w:noProof/>
                <w:webHidden/>
                <w:sz w:val="24"/>
                <w:szCs w:val="24"/>
              </w:rPr>
              <w:instrText xml:space="preserve"> PAGEREF _Toc506762958 \h </w:instrText>
            </w:r>
            <w:r w:rsidR="002510D8" w:rsidRPr="002510D8">
              <w:rPr>
                <w:noProof/>
                <w:webHidden/>
                <w:sz w:val="24"/>
                <w:szCs w:val="24"/>
              </w:rPr>
            </w:r>
            <w:r w:rsidR="002510D8"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1</w:t>
            </w:r>
            <w:r w:rsidR="002510D8"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59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2.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Proiektua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_Toc506762959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2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0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2.1.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Diagrama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_Toc506762960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2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1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Proiektuaren egitura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_Toc506762961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5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2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3.1.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Klaseak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_Toc506762962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5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3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3.2.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Herentzia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_Toc506762963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7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4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3.3.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Atributuak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_Toc506762964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8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5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3.4.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Eraikitzaileak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_Toc506762965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9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6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3.5.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Meto</w:t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d</w:t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oak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_Toc506762966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10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7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3.5.1.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Metodo estatikoak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_Toc506762967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11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8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3.6.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Getter &amp; Setter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_Toc506762968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16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69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3.7.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Array-ak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_Toc506762969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19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0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3.8.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ArrayList-ak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_Toc506762970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20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1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3.9.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Erroreen kontrola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_Toc506762971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22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2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4.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Kontsola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_Toc506762972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23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3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5.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Aurrerago egiteko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_Toc506762973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33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4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5.1.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Salmentak kudeatu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_Toc506762974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33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5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5.2.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Eskaerak kudeatu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_Toc506762975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33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6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5.3.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Produktu bat baino gehiago saldu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_Toc506762976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33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0D8" w:rsidRPr="002510D8" w:rsidRDefault="002510D8" w:rsidP="002510D8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szCs w:val="24"/>
              <w:lang w:val="eu-ES" w:eastAsia="eu-ES"/>
            </w:rPr>
          </w:pPr>
          <w:hyperlink w:anchor="_Toc506762977" w:history="1"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5.4.</w:t>
            </w:r>
            <w:r w:rsidRPr="002510D8">
              <w:rPr>
                <w:rFonts w:eastAsiaTheme="minorEastAsia"/>
                <w:noProof/>
                <w:sz w:val="24"/>
                <w:szCs w:val="24"/>
                <w:lang w:val="eu-ES" w:eastAsia="eu-ES"/>
              </w:rPr>
              <w:tab/>
            </w:r>
            <w:r w:rsidRPr="002510D8">
              <w:rPr>
                <w:rStyle w:val="Hipervnculo"/>
                <w:noProof/>
                <w:sz w:val="24"/>
                <w:szCs w:val="24"/>
                <w:lang w:val="eu-ES"/>
              </w:rPr>
              <w:t>Beste batzuk</w:t>
            </w:r>
            <w:r w:rsidRPr="002510D8">
              <w:rPr>
                <w:noProof/>
                <w:webHidden/>
                <w:sz w:val="24"/>
                <w:szCs w:val="24"/>
              </w:rPr>
              <w:tab/>
            </w:r>
            <w:r w:rsidRPr="002510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10D8">
              <w:rPr>
                <w:noProof/>
                <w:webHidden/>
                <w:sz w:val="24"/>
                <w:szCs w:val="24"/>
              </w:rPr>
              <w:instrText xml:space="preserve"> PAGEREF _Toc506762977 \h </w:instrText>
            </w:r>
            <w:r w:rsidRPr="002510D8">
              <w:rPr>
                <w:noProof/>
                <w:webHidden/>
                <w:sz w:val="24"/>
                <w:szCs w:val="24"/>
              </w:rPr>
            </w:r>
            <w:r w:rsidRPr="002510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2E51">
              <w:rPr>
                <w:noProof/>
                <w:webHidden/>
                <w:sz w:val="24"/>
                <w:szCs w:val="24"/>
              </w:rPr>
              <w:t>33</w:t>
            </w:r>
            <w:r w:rsidRPr="002510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78DD" w:rsidRPr="00116292" w:rsidRDefault="003A78DD" w:rsidP="002510D8">
          <w:pPr>
            <w:spacing w:before="200" w:after="200"/>
            <w:rPr>
              <w:sz w:val="24"/>
              <w:szCs w:val="24"/>
              <w:lang w:val="eu-ES"/>
            </w:rPr>
          </w:pPr>
          <w:r w:rsidRPr="002510D8">
            <w:rPr>
              <w:bCs/>
              <w:sz w:val="24"/>
              <w:szCs w:val="24"/>
              <w:lang w:val="eu-ES"/>
            </w:rPr>
            <w:fldChar w:fldCharType="end"/>
          </w:r>
        </w:p>
      </w:sdtContent>
    </w:sdt>
    <w:p w:rsidR="00B8246D" w:rsidRPr="00B8246D" w:rsidRDefault="00B8246D" w:rsidP="003A78DD">
      <w:pPr>
        <w:pStyle w:val="Ttulo1"/>
        <w:rPr>
          <w:b/>
          <w:lang w:val="eu-ES"/>
        </w:rPr>
        <w:sectPr w:rsidR="00B8246D" w:rsidRPr="00B8246D" w:rsidSect="003A78D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0465A" w:rsidRPr="0050465A" w:rsidRDefault="0050465A" w:rsidP="0050465A">
      <w:pPr>
        <w:pStyle w:val="TtuloTDC"/>
        <w:rPr>
          <w:b/>
          <w:color w:val="auto"/>
          <w:lang w:val="eu-ES"/>
        </w:rPr>
      </w:pPr>
      <w:r>
        <w:rPr>
          <w:b/>
          <w:color w:val="auto"/>
          <w:lang w:val="eu-ES"/>
        </w:rPr>
        <w:lastRenderedPageBreak/>
        <w:t>IRUDIEN TAULA</w:t>
      </w:r>
    </w:p>
    <w:p w:rsidR="002510D8" w:rsidRDefault="00940676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r w:rsidRPr="00C4152D">
        <w:rPr>
          <w:szCs w:val="24"/>
          <w:lang w:val="eu-ES"/>
        </w:rPr>
        <w:fldChar w:fldCharType="begin"/>
      </w:r>
      <w:r w:rsidRPr="00C4152D">
        <w:rPr>
          <w:szCs w:val="24"/>
          <w:lang w:val="eu-ES"/>
        </w:rPr>
        <w:instrText xml:space="preserve"> TOC \h \z \c "Irudia" </w:instrText>
      </w:r>
      <w:r w:rsidRPr="00C4152D">
        <w:rPr>
          <w:szCs w:val="24"/>
          <w:lang w:val="eu-ES"/>
        </w:rPr>
        <w:fldChar w:fldCharType="separate"/>
      </w:r>
      <w:hyperlink w:anchor="_Toc506763025" w:history="1">
        <w:r w:rsidR="002510D8" w:rsidRPr="00952F19">
          <w:rPr>
            <w:rStyle w:val="Hipervnculo"/>
            <w:noProof/>
            <w:lang w:val="eu-ES"/>
          </w:rPr>
          <w:t>1</w:t>
        </w:r>
        <w:r w:rsidR="002510D8" w:rsidRPr="00952F19">
          <w:rPr>
            <w:rStyle w:val="Hipervnculo"/>
            <w:noProof/>
          </w:rPr>
          <w:t>. Irudia: Proiektuaren diagrama</w:t>
        </w:r>
        <w:r w:rsidR="002510D8">
          <w:rPr>
            <w:noProof/>
            <w:webHidden/>
          </w:rPr>
          <w:tab/>
        </w:r>
        <w:r w:rsidR="002510D8">
          <w:rPr>
            <w:noProof/>
            <w:webHidden/>
          </w:rPr>
          <w:fldChar w:fldCharType="begin"/>
        </w:r>
        <w:r w:rsidR="002510D8">
          <w:rPr>
            <w:noProof/>
            <w:webHidden/>
          </w:rPr>
          <w:instrText xml:space="preserve"> PAGEREF _Toc506763025 \h </w:instrText>
        </w:r>
        <w:r w:rsidR="002510D8">
          <w:rPr>
            <w:noProof/>
            <w:webHidden/>
          </w:rPr>
        </w:r>
        <w:r w:rsidR="002510D8"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</w:t>
        </w:r>
        <w:r w:rsidR="002510D8"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26" w:history="1">
        <w:r w:rsidRPr="00952F19">
          <w:rPr>
            <w:rStyle w:val="Hipervnculo"/>
            <w:noProof/>
            <w:lang w:val="eu-ES"/>
          </w:rPr>
          <w:t>2</w:t>
        </w:r>
        <w:r w:rsidRPr="00952F19">
          <w:rPr>
            <w:rStyle w:val="Hipervnculo"/>
            <w:noProof/>
          </w:rPr>
          <w:t>. Irudia: Herentzia - Pertsona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27" w:history="1">
        <w:r w:rsidRPr="00952F19">
          <w:rPr>
            <w:rStyle w:val="Hipervnculo"/>
            <w:noProof/>
            <w:lang w:val="eu-ES"/>
          </w:rPr>
          <w:t>3</w:t>
        </w:r>
        <w:r w:rsidRPr="00952F19">
          <w:rPr>
            <w:rStyle w:val="Hipervnculo"/>
            <w:noProof/>
          </w:rPr>
          <w:t>. Irudia: Herentzia - Produktuak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28" w:history="1">
        <w:r w:rsidRPr="00952F19">
          <w:rPr>
            <w:rStyle w:val="Hipervnculo"/>
            <w:noProof/>
            <w:lang w:val="eu-ES"/>
          </w:rPr>
          <w:t>4</w:t>
        </w:r>
        <w:r w:rsidRPr="00952F19">
          <w:rPr>
            <w:rStyle w:val="Hipervnculo"/>
            <w:noProof/>
          </w:rPr>
          <w:t>. Irudia: Paketeak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29" w:history="1">
        <w:r w:rsidRPr="00952F19">
          <w:rPr>
            <w:rStyle w:val="Hipervnculo"/>
            <w:noProof/>
            <w:lang w:val="eu-ES"/>
          </w:rPr>
          <w:t>5</w:t>
        </w:r>
        <w:r w:rsidRPr="00952F19">
          <w:rPr>
            <w:rStyle w:val="Hipervnculo"/>
            <w:noProof/>
          </w:rPr>
          <w:t>. Irudia: Klaseak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0" w:history="1">
        <w:r w:rsidRPr="00952F19">
          <w:rPr>
            <w:rStyle w:val="Hipervnculo"/>
            <w:noProof/>
            <w:lang w:val="eu-ES"/>
          </w:rPr>
          <w:t>6</w:t>
        </w:r>
        <w:r w:rsidRPr="00952F19">
          <w:rPr>
            <w:rStyle w:val="Hipervnculo"/>
            <w:noProof/>
          </w:rPr>
          <w:t>. Irudia: Kudeatzeko klaseak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1" w:history="1">
        <w:r w:rsidRPr="00952F19">
          <w:rPr>
            <w:rStyle w:val="Hipervnculo"/>
            <w:noProof/>
            <w:lang w:val="eu-ES"/>
          </w:rPr>
          <w:t>7</w:t>
        </w:r>
        <w:r w:rsidRPr="00952F19">
          <w:rPr>
            <w:rStyle w:val="Hipervnculo"/>
            <w:noProof/>
          </w:rPr>
          <w:t>. Irudia: Klase abstraktuak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2" w:history="1">
        <w:r w:rsidRPr="00952F19">
          <w:rPr>
            <w:rStyle w:val="Hipervnculo"/>
            <w:noProof/>
            <w:lang w:val="eu-ES"/>
          </w:rPr>
          <w:t>8</w:t>
        </w:r>
        <w:r w:rsidRPr="00952F19">
          <w:rPr>
            <w:rStyle w:val="Hipervnculo"/>
            <w:noProof/>
          </w:rPr>
          <w:t>. Irudia: Herentzia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3" w:history="1">
        <w:r w:rsidRPr="00952F19">
          <w:rPr>
            <w:rStyle w:val="Hipervnculo"/>
            <w:noProof/>
            <w:lang w:val="eu-ES"/>
          </w:rPr>
          <w:t>9</w:t>
        </w:r>
        <w:r w:rsidRPr="00952F19">
          <w:rPr>
            <w:rStyle w:val="Hipervnculo"/>
            <w:noProof/>
          </w:rPr>
          <w:t>. Irudia: Adibidea - Herentzia Pertsona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4" w:history="1">
        <w:r w:rsidRPr="00952F19">
          <w:rPr>
            <w:rStyle w:val="Hipervnculo"/>
            <w:noProof/>
            <w:lang w:val="eu-ES"/>
          </w:rPr>
          <w:t>10</w:t>
        </w:r>
        <w:r w:rsidRPr="00952F19">
          <w:rPr>
            <w:rStyle w:val="Hipervnculo"/>
            <w:noProof/>
          </w:rPr>
          <w:t>. Irudia: Adibidea - Herentzia Langilea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5" w:history="1">
        <w:r w:rsidRPr="00952F19">
          <w:rPr>
            <w:rStyle w:val="Hipervnculo"/>
            <w:noProof/>
            <w:lang w:val="eu-ES"/>
          </w:rPr>
          <w:t>11</w:t>
        </w:r>
        <w:r w:rsidRPr="00952F19">
          <w:rPr>
            <w:rStyle w:val="Hipervnculo"/>
            <w:noProof/>
          </w:rPr>
          <w:t>. Irudia: Adibidea - Herentzia Bezeroa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6" w:history="1">
        <w:r w:rsidRPr="00952F19">
          <w:rPr>
            <w:rStyle w:val="Hipervnculo"/>
            <w:noProof/>
            <w:lang w:val="eu-ES"/>
          </w:rPr>
          <w:t>12</w:t>
        </w:r>
        <w:r w:rsidRPr="00952F19">
          <w:rPr>
            <w:rStyle w:val="Hipervnculo"/>
            <w:noProof/>
          </w:rPr>
          <w:t>. Irudia: Atributuak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7" w:history="1">
        <w:r w:rsidRPr="00952F19">
          <w:rPr>
            <w:rStyle w:val="Hipervnculo"/>
            <w:noProof/>
            <w:lang w:val="eu-ES"/>
          </w:rPr>
          <w:t>13</w:t>
        </w:r>
        <w:r w:rsidRPr="00952F19">
          <w:rPr>
            <w:rStyle w:val="Hipervnculo"/>
            <w:noProof/>
          </w:rPr>
          <w:t>. Irudia: Atributuak (herentziarekin)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8" w:history="1">
        <w:r w:rsidRPr="00952F19">
          <w:rPr>
            <w:rStyle w:val="Hipervnculo"/>
            <w:noProof/>
            <w:lang w:val="eu-ES"/>
          </w:rPr>
          <w:t>14</w:t>
        </w:r>
        <w:r w:rsidRPr="00952F19">
          <w:rPr>
            <w:rStyle w:val="Hipervnculo"/>
            <w:noProof/>
          </w:rPr>
          <w:t>. Irudia: Adibidea – Instantzia berria sortu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39" w:history="1">
        <w:r w:rsidRPr="00952F19">
          <w:rPr>
            <w:rStyle w:val="Hipervnculo"/>
            <w:noProof/>
            <w:lang w:val="eu-ES"/>
          </w:rPr>
          <w:t>15</w:t>
        </w:r>
        <w:r w:rsidRPr="00952F19">
          <w:rPr>
            <w:rStyle w:val="Hipervnculo"/>
            <w:noProof/>
          </w:rPr>
          <w:t>. Irudia: Eraikitzaileetan gainkarga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0" w:history="1">
        <w:r w:rsidRPr="00952F19">
          <w:rPr>
            <w:rStyle w:val="Hipervnculo"/>
            <w:noProof/>
            <w:lang w:val="eu-ES"/>
          </w:rPr>
          <w:t>16</w:t>
        </w:r>
        <w:r w:rsidRPr="00952F19">
          <w:rPr>
            <w:rStyle w:val="Hipervnculo"/>
            <w:noProof/>
          </w:rPr>
          <w:t>. Irudia: Adibidea - Eraikitzaileak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1" w:history="1">
        <w:r w:rsidRPr="00952F19">
          <w:rPr>
            <w:rStyle w:val="Hipervnculo"/>
            <w:noProof/>
            <w:lang w:val="eu-ES"/>
          </w:rPr>
          <w:t>17</w:t>
        </w:r>
        <w:r w:rsidRPr="00952F19">
          <w:rPr>
            <w:rStyle w:val="Hipervnculo"/>
            <w:noProof/>
          </w:rPr>
          <w:t>. Irudia: Adibidea - Objektu berria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2" w:history="1">
        <w:r w:rsidRPr="00952F19">
          <w:rPr>
            <w:rStyle w:val="Hipervnculo"/>
            <w:noProof/>
            <w:lang w:val="eu-ES"/>
          </w:rPr>
          <w:t>18</w:t>
        </w:r>
        <w:r w:rsidRPr="00952F19">
          <w:rPr>
            <w:rStyle w:val="Hipervnculo"/>
            <w:noProof/>
          </w:rPr>
          <w:t>. Irudia: Adibidea - printDatuak() metodoa (Kamiseta)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3" w:history="1">
        <w:r w:rsidRPr="00952F19">
          <w:rPr>
            <w:rStyle w:val="Hipervnculo"/>
            <w:noProof/>
            <w:lang w:val="eu-ES"/>
          </w:rPr>
          <w:t>19</w:t>
        </w:r>
        <w:r w:rsidRPr="00952F19">
          <w:rPr>
            <w:rStyle w:val="Hipervnculo"/>
            <w:noProof/>
          </w:rPr>
          <w:t>. Irudia: Adibidea - printDatuak() metodoa (Produktua)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4" w:history="1">
        <w:r w:rsidRPr="00952F19">
          <w:rPr>
            <w:rStyle w:val="Hipervnculo"/>
            <w:noProof/>
            <w:lang w:val="eu-ES"/>
          </w:rPr>
          <w:t>20</w:t>
        </w:r>
        <w:r w:rsidRPr="00952F19">
          <w:rPr>
            <w:rStyle w:val="Hipervnculo"/>
            <w:noProof/>
          </w:rPr>
          <w:t>. Irudia: Adibidea - printDatuak()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5" w:history="1">
        <w:r w:rsidRPr="00952F19">
          <w:rPr>
            <w:rStyle w:val="Hipervnculo"/>
            <w:noProof/>
            <w:lang w:val="eu-ES"/>
          </w:rPr>
          <w:t>21</w:t>
        </w:r>
        <w:r w:rsidRPr="00952F19">
          <w:rPr>
            <w:rStyle w:val="Hipervnculo"/>
            <w:noProof/>
          </w:rPr>
          <w:t>. Irudia: Adibidea - Metodoak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6" w:history="1">
        <w:r w:rsidRPr="00952F19">
          <w:rPr>
            <w:rStyle w:val="Hipervnculo"/>
            <w:noProof/>
            <w:lang w:val="eu-ES"/>
          </w:rPr>
          <w:t>22</w:t>
        </w:r>
        <w:r w:rsidRPr="00952F19">
          <w:rPr>
            <w:rStyle w:val="Hipervnculo"/>
            <w:noProof/>
          </w:rPr>
          <w:t>. Irudia: Adibidea - Metodo estatiko bat definitu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7" w:history="1">
        <w:r w:rsidRPr="00952F19">
          <w:rPr>
            <w:rStyle w:val="Hipervnculo"/>
            <w:noProof/>
            <w:lang w:val="eu-ES"/>
          </w:rPr>
          <w:t>23</w:t>
        </w:r>
        <w:r w:rsidRPr="00952F19">
          <w:rPr>
            <w:rStyle w:val="Hipervnculo"/>
            <w:noProof/>
          </w:rPr>
          <w:t>. Irudia: Metodo estatikoak erabiltzen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8" w:history="1">
        <w:r w:rsidRPr="00952F19">
          <w:rPr>
            <w:rStyle w:val="Hipervnculo"/>
            <w:noProof/>
            <w:lang w:val="eu-ES"/>
          </w:rPr>
          <w:t>24</w:t>
        </w:r>
        <w:r w:rsidRPr="00952F19">
          <w:rPr>
            <w:rStyle w:val="Hipervnculo"/>
            <w:noProof/>
          </w:rPr>
          <w:t>. Irudia: Metodo estatikoak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49" w:history="1">
        <w:r w:rsidRPr="00952F19">
          <w:rPr>
            <w:rStyle w:val="Hipervnculo"/>
            <w:noProof/>
            <w:lang w:val="eu-ES"/>
          </w:rPr>
          <w:t>25</w:t>
        </w:r>
        <w:r w:rsidRPr="00952F19">
          <w:rPr>
            <w:rStyle w:val="Hipervnculo"/>
            <w:noProof/>
          </w:rPr>
          <w:t>. Irudia: Adibidea - Metodo estatikoa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0" w:history="1">
        <w:r w:rsidRPr="00952F19">
          <w:rPr>
            <w:rStyle w:val="Hipervnculo"/>
            <w:noProof/>
            <w:lang w:val="eu-ES"/>
          </w:rPr>
          <w:t>26</w:t>
        </w:r>
        <w:r w:rsidRPr="00952F19">
          <w:rPr>
            <w:rStyle w:val="Hipervnculo"/>
            <w:noProof/>
          </w:rPr>
          <w:t>. Irudia: Getter &amp; Setter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1" w:history="1">
        <w:r w:rsidRPr="00952F19">
          <w:rPr>
            <w:rStyle w:val="Hipervnculo"/>
            <w:noProof/>
            <w:lang w:val="eu-ES"/>
          </w:rPr>
          <w:t>27</w:t>
        </w:r>
        <w:r w:rsidRPr="00952F19">
          <w:rPr>
            <w:rStyle w:val="Hipervnculo"/>
            <w:noProof/>
          </w:rPr>
          <w:t>. Irudia: Adibidea - Set gainkarga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2" w:history="1">
        <w:r w:rsidRPr="00952F19">
          <w:rPr>
            <w:rStyle w:val="Hipervnculo"/>
            <w:noProof/>
            <w:lang w:val="eu-ES"/>
          </w:rPr>
          <w:t>28</w:t>
        </w:r>
        <w:r w:rsidRPr="00952F19">
          <w:rPr>
            <w:rStyle w:val="Hipervnculo"/>
            <w:noProof/>
          </w:rPr>
          <w:t>. Irudia: Adibidea - Getter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3" w:history="1">
        <w:r w:rsidRPr="00952F19">
          <w:rPr>
            <w:rStyle w:val="Hipervnculo"/>
            <w:noProof/>
            <w:lang w:val="eu-ES"/>
          </w:rPr>
          <w:t>29</w:t>
        </w:r>
        <w:r w:rsidRPr="00952F19">
          <w:rPr>
            <w:rStyle w:val="Hipervnculo"/>
            <w:noProof/>
          </w:rPr>
          <w:t>. Irudia: Adibidea - Setter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4" w:history="1">
        <w:r w:rsidRPr="00952F19">
          <w:rPr>
            <w:rStyle w:val="Hipervnculo"/>
            <w:noProof/>
            <w:lang w:val="eu-ES"/>
          </w:rPr>
          <w:t>30</w:t>
        </w:r>
        <w:r w:rsidRPr="00952F19">
          <w:rPr>
            <w:rStyle w:val="Hipervnculo"/>
            <w:noProof/>
          </w:rPr>
          <w:t>. Irudia: Adibidea - Getter &amp; Setter (Date mota)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5" w:history="1">
        <w:r w:rsidRPr="00952F19">
          <w:rPr>
            <w:rStyle w:val="Hipervnculo"/>
            <w:noProof/>
            <w:lang w:val="eu-ES"/>
          </w:rPr>
          <w:t>31</w:t>
        </w:r>
        <w:r w:rsidRPr="00952F19">
          <w:rPr>
            <w:rStyle w:val="Hipervnculo"/>
            <w:noProof/>
          </w:rPr>
          <w:t>. Irudia: Adibidea - Getter &amp; Setter (kodea automatikoki gehitzen)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6" w:history="1">
        <w:r w:rsidRPr="00952F19">
          <w:rPr>
            <w:rStyle w:val="Hipervnculo"/>
            <w:noProof/>
            <w:lang w:val="eu-ES"/>
          </w:rPr>
          <w:t>32</w:t>
        </w:r>
        <w:r w:rsidRPr="00952F19">
          <w:rPr>
            <w:rStyle w:val="Hipervnculo"/>
            <w:noProof/>
          </w:rPr>
          <w:t>. Irudia: Adibidea - Getter &amp; Setter (NAN)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7" w:history="1">
        <w:r w:rsidRPr="00952F19">
          <w:rPr>
            <w:rStyle w:val="Hipervnculo"/>
            <w:noProof/>
            <w:lang w:val="eu-ES"/>
          </w:rPr>
          <w:t>33</w:t>
        </w:r>
        <w:r w:rsidRPr="00952F19">
          <w:rPr>
            <w:rStyle w:val="Hipervnculo"/>
            <w:noProof/>
          </w:rPr>
          <w:t>. Irudia: Adibidea -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8" w:history="1">
        <w:r w:rsidRPr="00952F19">
          <w:rPr>
            <w:rStyle w:val="Hipervnculo"/>
            <w:noProof/>
            <w:lang w:val="eu-ES"/>
          </w:rPr>
          <w:t>34</w:t>
        </w:r>
        <w:r w:rsidRPr="00952F19">
          <w:rPr>
            <w:rStyle w:val="Hipervnculo"/>
            <w:noProof/>
          </w:rPr>
          <w:t>. Irudia: Array-ak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59" w:history="1">
        <w:r w:rsidRPr="00952F19">
          <w:rPr>
            <w:rStyle w:val="Hipervnculo"/>
            <w:noProof/>
            <w:lang w:val="eu-ES"/>
          </w:rPr>
          <w:t>35</w:t>
        </w:r>
        <w:r w:rsidRPr="00952F19">
          <w:rPr>
            <w:rStyle w:val="Hipervnculo"/>
            <w:noProof/>
          </w:rPr>
          <w:t>. Irudia: Adibidea - ArrayList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0" w:history="1">
        <w:r w:rsidRPr="00952F19">
          <w:rPr>
            <w:rStyle w:val="Hipervnculo"/>
            <w:noProof/>
            <w:lang w:val="eu-ES"/>
          </w:rPr>
          <w:t>36</w:t>
        </w:r>
        <w:r w:rsidRPr="00952F19">
          <w:rPr>
            <w:rStyle w:val="Hipervnculo"/>
            <w:noProof/>
          </w:rPr>
          <w:t>. Irudia: ArrayList-eko metodoak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1" w:history="1">
        <w:r w:rsidRPr="00952F19">
          <w:rPr>
            <w:rStyle w:val="Hipervnculo"/>
            <w:noProof/>
            <w:lang w:val="eu-ES"/>
          </w:rPr>
          <w:t>37</w:t>
        </w:r>
        <w:r w:rsidRPr="00952F19">
          <w:rPr>
            <w:rStyle w:val="Hipervnculo"/>
            <w:noProof/>
          </w:rPr>
          <w:t>. Irudia: Adibidea - ArrayListak kudeatu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2" w:history="1">
        <w:r w:rsidRPr="00952F19">
          <w:rPr>
            <w:rStyle w:val="Hipervnculo"/>
            <w:noProof/>
            <w:lang w:val="eu-ES"/>
          </w:rPr>
          <w:t>38</w:t>
        </w:r>
        <w:r w:rsidRPr="00952F19">
          <w:rPr>
            <w:rStyle w:val="Hipervnculo"/>
            <w:noProof/>
          </w:rPr>
          <w:t>. Irudia: Adibidea - Errorea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3" w:history="1">
        <w:r w:rsidRPr="00952F19">
          <w:rPr>
            <w:rStyle w:val="Hipervnculo"/>
            <w:noProof/>
            <w:lang w:val="eu-ES"/>
          </w:rPr>
          <w:t>39</w:t>
        </w:r>
        <w:r w:rsidRPr="00952F19">
          <w:rPr>
            <w:rStyle w:val="Hipervnculo"/>
            <w:noProof/>
          </w:rPr>
          <w:t>. Irudia: Adibidea - try/catch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4" w:history="1">
        <w:r w:rsidRPr="00952F19">
          <w:rPr>
            <w:rStyle w:val="Hipervnculo"/>
            <w:noProof/>
            <w:lang w:val="eu-ES"/>
          </w:rPr>
          <w:t>40</w:t>
        </w:r>
        <w:r w:rsidRPr="00952F19">
          <w:rPr>
            <w:rStyle w:val="Hipervnculo"/>
            <w:noProof/>
          </w:rPr>
          <w:t>. Irudia: Adibidea - try/catch mezuak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5" w:history="1">
        <w:r w:rsidRPr="00952F19">
          <w:rPr>
            <w:rStyle w:val="Hipervnculo"/>
            <w:noProof/>
            <w:lang w:val="eu-ES"/>
          </w:rPr>
          <w:t>41</w:t>
        </w:r>
        <w:r w:rsidRPr="00952F19">
          <w:rPr>
            <w:rStyle w:val="Hipervnculo"/>
            <w:noProof/>
          </w:rPr>
          <w:t>. Irudia: Main - Menu nagusia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6" w:history="1">
        <w:r w:rsidRPr="00952F19">
          <w:rPr>
            <w:rStyle w:val="Hipervnculo"/>
            <w:noProof/>
            <w:lang w:val="eu-ES"/>
          </w:rPr>
          <w:t>42</w:t>
        </w:r>
        <w:r w:rsidRPr="00952F19">
          <w:rPr>
            <w:rStyle w:val="Hipervnculo"/>
            <w:noProof/>
          </w:rPr>
          <w:t>. Irudia: Main - Langileak, bezeroak eta denda kudeatzeko menua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7" w:history="1">
        <w:r w:rsidRPr="00952F19">
          <w:rPr>
            <w:rStyle w:val="Hipervnculo"/>
            <w:noProof/>
            <w:lang w:val="eu-ES"/>
          </w:rPr>
          <w:t>43</w:t>
        </w:r>
        <w:r w:rsidRPr="00952F19">
          <w:rPr>
            <w:rStyle w:val="Hipervnculo"/>
            <w:noProof/>
          </w:rPr>
          <w:t>. Irudia: Main - Produktuak kudeatzeko menua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68" w:history="1">
        <w:r w:rsidRPr="00952F19">
          <w:rPr>
            <w:rStyle w:val="Hipervnculo"/>
            <w:noProof/>
            <w:lang w:val="eu-ES"/>
          </w:rPr>
          <w:t>44</w:t>
        </w:r>
        <w:r w:rsidRPr="00952F19">
          <w:rPr>
            <w:rStyle w:val="Hipervnculo"/>
            <w:noProof/>
          </w:rPr>
          <w:t>. Irudia: Main - Hornitzaileak kudeatzeko menua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C3375" w:rsidRDefault="00940676" w:rsidP="002510D8">
      <w:pPr>
        <w:spacing w:before="200" w:after="200"/>
        <w:rPr>
          <w:lang w:val="eu-ES"/>
        </w:rPr>
        <w:sectPr w:rsidR="001C3375" w:rsidSect="003A78DD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C4152D">
        <w:rPr>
          <w:sz w:val="24"/>
          <w:szCs w:val="24"/>
          <w:lang w:val="eu-ES"/>
        </w:rPr>
        <w:fldChar w:fldCharType="end"/>
      </w:r>
    </w:p>
    <w:p w:rsidR="001C3375" w:rsidRDefault="001C3375" w:rsidP="001C3375">
      <w:pPr>
        <w:pStyle w:val="TtuloTDC"/>
        <w:rPr>
          <w:lang w:val="eu-ES"/>
        </w:rPr>
      </w:pPr>
      <w:r>
        <w:rPr>
          <w:b/>
          <w:color w:val="auto"/>
          <w:lang w:val="eu-ES"/>
        </w:rPr>
        <w:lastRenderedPageBreak/>
        <w:t>TAULAK</w:t>
      </w:r>
    </w:p>
    <w:p w:rsidR="002510D8" w:rsidRDefault="001C3375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r w:rsidRPr="001C3375">
        <w:rPr>
          <w:szCs w:val="24"/>
          <w:lang w:val="eu-ES"/>
        </w:rPr>
        <w:fldChar w:fldCharType="begin"/>
      </w:r>
      <w:r w:rsidRPr="001C3375">
        <w:rPr>
          <w:szCs w:val="24"/>
          <w:lang w:val="eu-ES"/>
        </w:rPr>
        <w:instrText xml:space="preserve"> TOC \h \z \c "Taula" </w:instrText>
      </w:r>
      <w:r w:rsidRPr="001C3375">
        <w:rPr>
          <w:szCs w:val="24"/>
          <w:lang w:val="eu-ES"/>
        </w:rPr>
        <w:fldChar w:fldCharType="separate"/>
      </w:r>
      <w:hyperlink w:anchor="_Toc506763069" w:history="1">
        <w:r w:rsidR="002510D8" w:rsidRPr="00C614C4">
          <w:rPr>
            <w:rStyle w:val="Hipervnculo"/>
            <w:noProof/>
            <w:lang w:val="eu-ES"/>
          </w:rPr>
          <w:t>1</w:t>
        </w:r>
        <w:r w:rsidR="002510D8" w:rsidRPr="00C614C4">
          <w:rPr>
            <w:rStyle w:val="Hipervnculo"/>
            <w:noProof/>
          </w:rPr>
          <w:t>. Taula: Modifikatzaileen desberdintasunak</w:t>
        </w:r>
        <w:r w:rsidR="002510D8">
          <w:rPr>
            <w:noProof/>
            <w:webHidden/>
          </w:rPr>
          <w:tab/>
        </w:r>
        <w:r w:rsidR="002510D8">
          <w:rPr>
            <w:noProof/>
            <w:webHidden/>
          </w:rPr>
          <w:fldChar w:fldCharType="begin"/>
        </w:r>
        <w:r w:rsidR="002510D8">
          <w:rPr>
            <w:noProof/>
            <w:webHidden/>
          </w:rPr>
          <w:instrText xml:space="preserve"> PAGEREF _Toc506763069 \h </w:instrText>
        </w:r>
        <w:r w:rsidR="002510D8">
          <w:rPr>
            <w:noProof/>
            <w:webHidden/>
          </w:rPr>
        </w:r>
        <w:r w:rsidR="002510D8"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4</w:t>
        </w:r>
        <w:r w:rsidR="002510D8">
          <w:rPr>
            <w:noProof/>
            <w:webHidden/>
          </w:rPr>
          <w:fldChar w:fldCharType="end"/>
        </w:r>
      </w:hyperlink>
    </w:p>
    <w:p w:rsidR="002510D8" w:rsidRDefault="002510D8" w:rsidP="002510D8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06763070" w:history="1">
        <w:r w:rsidRPr="00C614C4">
          <w:rPr>
            <w:rStyle w:val="Hipervnculo"/>
            <w:noProof/>
            <w:lang w:val="eu-ES"/>
          </w:rPr>
          <w:t>2</w:t>
        </w:r>
        <w:r w:rsidRPr="00C614C4">
          <w:rPr>
            <w:rStyle w:val="Hipervnculo"/>
            <w:noProof/>
          </w:rPr>
          <w:t>. Taula: Erroreen kontrola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_Toc506763070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0676" w:rsidRPr="00940676" w:rsidRDefault="001C3375" w:rsidP="002510D8">
      <w:pPr>
        <w:spacing w:before="200" w:after="200"/>
        <w:rPr>
          <w:lang w:val="eu-ES"/>
        </w:rPr>
        <w:sectPr w:rsidR="00940676" w:rsidRPr="00940676" w:rsidSect="003A78D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1C3375">
        <w:rPr>
          <w:sz w:val="24"/>
          <w:szCs w:val="24"/>
          <w:lang w:val="eu-ES"/>
        </w:rPr>
        <w:fldChar w:fldCharType="end"/>
      </w:r>
    </w:p>
    <w:p w:rsidR="00C26BF7" w:rsidRPr="00352FE7" w:rsidRDefault="00C74C1C" w:rsidP="00C74C1C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0" w:name="_Toc506762958"/>
      <w:r w:rsidRPr="00352FE7">
        <w:rPr>
          <w:b/>
          <w:color w:val="auto"/>
          <w:lang w:val="eu-ES"/>
        </w:rPr>
        <w:lastRenderedPageBreak/>
        <w:t>SARRERA</w:t>
      </w:r>
      <w:bookmarkEnd w:id="0"/>
    </w:p>
    <w:p w:rsidR="00386106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 w:rsidRPr="00352FE7">
        <w:rPr>
          <w:sz w:val="24"/>
          <w:szCs w:val="24"/>
          <w:lang w:val="eu-ES"/>
        </w:rPr>
        <w:t>Sortutako aplikazioa denda bat kudeatzeko sortu da.</w:t>
      </w:r>
    </w:p>
    <w:p w:rsidR="00386106" w:rsidRDefault="00386106" w:rsidP="0038610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 hau, </w:t>
      </w:r>
      <w:proofErr w:type="spellStart"/>
      <w:r>
        <w:rPr>
          <w:sz w:val="24"/>
          <w:szCs w:val="24"/>
          <w:lang w:val="eu-ES"/>
        </w:rPr>
        <w:t>Netbeans</w:t>
      </w:r>
      <w:proofErr w:type="spellEnd"/>
      <w:r>
        <w:rPr>
          <w:sz w:val="24"/>
          <w:szCs w:val="24"/>
          <w:lang w:val="eu-ES"/>
        </w:rPr>
        <w:t xml:space="preserve"> 8.2-rekin sortuta dago, </w:t>
      </w:r>
      <w:proofErr w:type="spellStart"/>
      <w:r>
        <w:rPr>
          <w:sz w:val="24"/>
          <w:szCs w:val="24"/>
          <w:lang w:val="eu-ES"/>
        </w:rPr>
        <w:t>java</w:t>
      </w:r>
      <w:proofErr w:type="spellEnd"/>
      <w:r>
        <w:rPr>
          <w:sz w:val="24"/>
          <w:szCs w:val="24"/>
          <w:lang w:val="eu-ES"/>
        </w:rPr>
        <w:t xml:space="preserve"> lengoaian idatzita.</w:t>
      </w:r>
    </w:p>
    <w:p w:rsidR="00352FE7" w:rsidRPr="00B8246D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Hau, </w:t>
      </w:r>
      <w:r w:rsidR="00535227">
        <w:rPr>
          <w:sz w:val="24"/>
          <w:szCs w:val="24"/>
          <w:lang w:val="eu-ES"/>
        </w:rPr>
        <w:t>bigarren</w:t>
      </w:r>
      <w:r>
        <w:rPr>
          <w:sz w:val="24"/>
          <w:szCs w:val="24"/>
          <w:lang w:val="eu-ES"/>
        </w:rPr>
        <w:t xml:space="preserve"> bertsioa izango da eta d</w:t>
      </w:r>
      <w:r w:rsidRPr="00B8246D">
        <w:rPr>
          <w:sz w:val="24"/>
          <w:szCs w:val="24"/>
          <w:lang w:val="eu-ES"/>
        </w:rPr>
        <w:t>okumentu honek aldaketak jasan dezake edozein puntutan, proiektua aurrera doan heinean.</w:t>
      </w:r>
    </w:p>
    <w:p w:rsidR="00352FE7" w:rsidRDefault="00734CB6" w:rsidP="003A78DD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Dokumentu honek, honako estruktura hau dauka: Lehenengo, proiektuaren diagrama klasea nolakoa izango den azaltzen da. Ondoren, proiektuaren egitura nolakoa izango den azalduko da, hau da, klaseak, atributuak, herentzia, metodoak</w:t>
      </w:r>
      <w:r w:rsidR="00386106">
        <w:rPr>
          <w:sz w:val="24"/>
          <w:szCs w:val="24"/>
          <w:lang w:val="eu-ES"/>
        </w:rPr>
        <w:t xml:space="preserve"> eta metodo estatikoak</w:t>
      </w:r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getter</w:t>
      </w:r>
      <w:proofErr w:type="spellEnd"/>
      <w:r>
        <w:rPr>
          <w:sz w:val="24"/>
          <w:szCs w:val="24"/>
          <w:lang w:val="eu-ES"/>
        </w:rPr>
        <w:t xml:space="preserve"> eta setter-ak</w:t>
      </w:r>
      <w:r w:rsidR="00535227">
        <w:rPr>
          <w:sz w:val="24"/>
          <w:szCs w:val="24"/>
          <w:lang w:val="eu-ES"/>
        </w:rPr>
        <w:t xml:space="preserve">, array-ak, </w:t>
      </w:r>
      <w:proofErr w:type="spellStart"/>
      <w:r w:rsidR="0008473C">
        <w:rPr>
          <w:sz w:val="24"/>
          <w:szCs w:val="24"/>
          <w:lang w:val="eu-ES"/>
        </w:rPr>
        <w:t>ArrayL</w:t>
      </w:r>
      <w:r w:rsidR="00535227">
        <w:rPr>
          <w:sz w:val="24"/>
          <w:szCs w:val="24"/>
          <w:lang w:val="eu-ES"/>
        </w:rPr>
        <w:t>ist</w:t>
      </w:r>
      <w:proofErr w:type="spellEnd"/>
      <w:r w:rsidR="00535227">
        <w:rPr>
          <w:sz w:val="24"/>
          <w:szCs w:val="24"/>
          <w:lang w:val="eu-ES"/>
        </w:rPr>
        <w:t>-ak</w:t>
      </w:r>
      <w:r>
        <w:rPr>
          <w:sz w:val="24"/>
          <w:szCs w:val="24"/>
          <w:lang w:val="eu-ES"/>
        </w:rPr>
        <w:t xml:space="preserve"> eta erroreen kontrola nola kudeatuko den.</w:t>
      </w:r>
      <w:r w:rsidR="00352FE7">
        <w:rPr>
          <w:sz w:val="24"/>
          <w:szCs w:val="24"/>
          <w:lang w:val="eu-ES"/>
        </w:rPr>
        <w:t xml:space="preserve"> Gainera, kontsolaren nondik norakoak ere azalduko dira. </w:t>
      </w:r>
      <w:r w:rsidR="00352FE7" w:rsidRPr="00386106">
        <w:rPr>
          <w:sz w:val="24"/>
          <w:szCs w:val="24"/>
          <w:lang w:val="eu-ES"/>
        </w:rPr>
        <w:t>Eta bukatzeko, aurrerago egiteko edo kontuan hartzeko puntu batzuk azalduko dira.</w:t>
      </w:r>
    </w:p>
    <w:p w:rsidR="003B51A1" w:rsidRDefault="003B51A1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C74C1C" w:rsidRPr="003279ED" w:rsidRDefault="0050465A" w:rsidP="00C74C1C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1" w:name="_Toc506762959"/>
      <w:r w:rsidRPr="003279ED">
        <w:rPr>
          <w:b/>
          <w:color w:val="auto"/>
          <w:lang w:val="eu-ES"/>
        </w:rPr>
        <w:lastRenderedPageBreak/>
        <w:t>PROIEKTUA</w:t>
      </w:r>
      <w:bookmarkEnd w:id="1"/>
    </w:p>
    <w:p w:rsidR="00F46CD8" w:rsidRDefault="003279ED" w:rsidP="00C74C1C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Aplikazio honek, denda bat gestionatzeko balio du. Dendan lan egingo duten langileak gestionatzeko aukera emango du. Bezeroak ere kudeatzeko aukera egongo da, eta salduko diren produktuak kudeatzeko ere erabiliko da</w:t>
      </w:r>
      <w:r w:rsidR="005305A0">
        <w:rPr>
          <w:sz w:val="24"/>
          <w:szCs w:val="24"/>
          <w:lang w:val="eu-ES"/>
        </w:rPr>
        <w:t>, baita hornitzaileei produktuak eskatzeko ere</w:t>
      </w:r>
      <w:r>
        <w:rPr>
          <w:sz w:val="24"/>
          <w:szCs w:val="24"/>
          <w:lang w:val="eu-ES"/>
        </w:rPr>
        <w:t>.</w:t>
      </w:r>
    </w:p>
    <w:p w:rsidR="003A78DD" w:rsidRPr="00B8246D" w:rsidRDefault="0064460B" w:rsidP="00C74C1C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" w:name="_Toc506762960"/>
      <w:r w:rsidRPr="00B8246D">
        <w:rPr>
          <w:color w:val="auto"/>
          <w:sz w:val="28"/>
          <w:u w:val="single"/>
          <w:lang w:val="eu-ES"/>
        </w:rPr>
        <w:t>Diagrama</w:t>
      </w:r>
      <w:bookmarkEnd w:id="2"/>
    </w:p>
    <w:p w:rsidR="00EB4EDD" w:rsidRDefault="00EB4ED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 kodifikatzen hasi aurretik, diagrama bat egin da, edukiko dituen klaseak, herentzia eta klaseen arteko erlazioak kontuan hartuta.</w:t>
      </w:r>
    </w:p>
    <w:p w:rsidR="00F94F32" w:rsidRDefault="004579F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diagraman, proiektuak izango dituen klase guztiak ikusi daitezke.</w:t>
      </w:r>
    </w:p>
    <w:p w:rsidR="004579FD" w:rsidRDefault="004579F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bakoitzak, atributuak eta metodoak dituzte</w:t>
      </w:r>
      <w:r w:rsidR="00C26BF7">
        <w:rPr>
          <w:sz w:val="24"/>
          <w:szCs w:val="24"/>
          <w:lang w:val="eu-ES"/>
        </w:rPr>
        <w:t>, ondorengo irudian ikusten den bezala.</w:t>
      </w:r>
    </w:p>
    <w:p w:rsidR="00F94F32" w:rsidRDefault="0062598C" w:rsidP="0062598C">
      <w:pPr>
        <w:keepNext/>
        <w:spacing w:before="200" w:after="120"/>
        <w:ind w:left="-850"/>
        <w:jc w:val="center"/>
      </w:pPr>
      <w:r w:rsidRPr="0062598C">
        <w:drawing>
          <wp:inline distT="0" distB="0" distL="0" distR="0" wp14:anchorId="62B5652B" wp14:editId="0448A258">
            <wp:extent cx="6725743" cy="3309092"/>
            <wp:effectExtent l="0" t="0" r="0" b="5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2836" cy="332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 w:rsidRPr="008A1B9B">
        <w:rPr>
          <w:sz w:val="24"/>
          <w:szCs w:val="24"/>
          <w:lang w:val="eu-ES"/>
        </w:rPr>
        <w:fldChar w:fldCharType="begin"/>
      </w:r>
      <w:r w:rsidRPr="008A1B9B">
        <w:rPr>
          <w:sz w:val="24"/>
          <w:szCs w:val="24"/>
          <w:lang w:val="eu-ES"/>
        </w:rPr>
        <w:instrText xml:space="preserve"> SEQ Irudia \* ARABIC </w:instrText>
      </w:r>
      <w:r w:rsidRPr="008A1B9B">
        <w:rPr>
          <w:sz w:val="24"/>
          <w:szCs w:val="24"/>
          <w:lang w:val="eu-ES"/>
        </w:rPr>
        <w:fldChar w:fldCharType="separate"/>
      </w:r>
      <w:bookmarkStart w:id="3" w:name="_Toc506763025"/>
      <w:r w:rsidR="00332E51">
        <w:rPr>
          <w:noProof/>
          <w:sz w:val="24"/>
          <w:szCs w:val="24"/>
          <w:lang w:val="eu-ES"/>
        </w:rPr>
        <w:t>1</w:t>
      </w:r>
      <w:r w:rsidRPr="008A1B9B">
        <w:rPr>
          <w:sz w:val="24"/>
          <w:szCs w:val="24"/>
          <w:lang w:val="eu-ES"/>
        </w:rPr>
        <w:fldChar w:fldCharType="end"/>
      </w:r>
      <w:r w:rsidR="00F94F32" w:rsidRPr="008A1B9B">
        <w:t xml:space="preserve">. </w:t>
      </w:r>
      <w:proofErr w:type="spellStart"/>
      <w:r w:rsidR="00F94F32" w:rsidRPr="008A1B9B">
        <w:t>Irudia</w:t>
      </w:r>
      <w:proofErr w:type="spellEnd"/>
      <w:r w:rsidR="00F94F32" w:rsidRPr="008A1B9B">
        <w:t xml:space="preserve">: </w:t>
      </w:r>
      <w:proofErr w:type="spellStart"/>
      <w:r w:rsidR="00F94F32" w:rsidRPr="008A1B9B">
        <w:t>Proiektuaren</w:t>
      </w:r>
      <w:proofErr w:type="spellEnd"/>
      <w:r w:rsidR="00F94F32" w:rsidRPr="008A1B9B">
        <w:t xml:space="preserve"> diagrama</w:t>
      </w:r>
      <w:bookmarkEnd w:id="3"/>
    </w:p>
    <w:p w:rsidR="00F84125" w:rsidRPr="00C26BF7" w:rsidRDefault="00F84125" w:rsidP="00C74C1C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:rsidR="00C26BF7" w:rsidRDefault="00C26BF7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Horrez gain, </w:t>
      </w:r>
      <w:proofErr w:type="spellStart"/>
      <w:r>
        <w:rPr>
          <w:sz w:val="24"/>
          <w:szCs w:val="24"/>
          <w:lang w:val="eu-ES"/>
        </w:rPr>
        <w:t>getter</w:t>
      </w:r>
      <w:proofErr w:type="spellEnd"/>
      <w:r>
        <w:rPr>
          <w:sz w:val="24"/>
          <w:szCs w:val="24"/>
          <w:lang w:val="eu-ES"/>
        </w:rPr>
        <w:t xml:space="preserve"> eta setter-ak ere izango dituzte. Hauek, metodo publikoak dira eta atributuetara heltzeko balio dute. </w:t>
      </w:r>
      <w:r w:rsidR="00EB4EDD">
        <w:rPr>
          <w:sz w:val="24"/>
          <w:szCs w:val="24"/>
          <w:lang w:val="eu-ES"/>
        </w:rPr>
        <w:t>Aurrerago</w:t>
      </w:r>
      <w:r w:rsidR="00EF4E83">
        <w:rPr>
          <w:sz w:val="24"/>
          <w:szCs w:val="24"/>
          <w:lang w:val="eu-ES"/>
        </w:rPr>
        <w:t xml:space="preserve"> (</w:t>
      </w:r>
      <w:proofErr w:type="spellStart"/>
      <w:r w:rsidR="00166256">
        <w:fldChar w:fldCharType="begin"/>
      </w:r>
      <w:r w:rsidR="008A1B9B">
        <w:instrText>HYPERLINK  \l "_Getter_&amp;_Setter_1"</w:instrText>
      </w:r>
      <w:r w:rsidR="00166256">
        <w:fldChar w:fldCharType="separate"/>
      </w:r>
      <w:r w:rsidR="00EF4E83" w:rsidRPr="00EF4E83">
        <w:rPr>
          <w:rStyle w:val="Hipervnculo"/>
          <w:sz w:val="24"/>
          <w:szCs w:val="24"/>
          <w:lang w:val="eu-ES"/>
        </w:rPr>
        <w:t>Getter</w:t>
      </w:r>
      <w:proofErr w:type="spellEnd"/>
      <w:r w:rsidR="00EF4E83" w:rsidRPr="00EF4E83">
        <w:rPr>
          <w:rStyle w:val="Hipervnculo"/>
          <w:sz w:val="24"/>
          <w:szCs w:val="24"/>
          <w:lang w:val="eu-ES"/>
        </w:rPr>
        <w:t xml:space="preserve"> &amp; Setter</w:t>
      </w:r>
      <w:r w:rsidR="00166256">
        <w:rPr>
          <w:rStyle w:val="Hipervnculo"/>
          <w:sz w:val="24"/>
          <w:szCs w:val="24"/>
          <w:lang w:val="eu-ES"/>
        </w:rPr>
        <w:fldChar w:fldCharType="end"/>
      </w:r>
      <w:r w:rsidR="00EF4E83">
        <w:rPr>
          <w:sz w:val="24"/>
          <w:szCs w:val="24"/>
          <w:lang w:val="eu-ES"/>
        </w:rPr>
        <w:t xml:space="preserve"> puntuan)</w:t>
      </w:r>
      <w:r w:rsidR="00EB4EDD">
        <w:rPr>
          <w:sz w:val="24"/>
          <w:szCs w:val="24"/>
          <w:lang w:val="eu-ES"/>
        </w:rPr>
        <w:t>, adibideekin batera azalduko dira gehiago.</w:t>
      </w:r>
    </w:p>
    <w:p w:rsidR="000629DB" w:rsidRDefault="000629DB" w:rsidP="000629D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Diagraman ikusten den bezala, proiektuak bi atal nagusi izango ditu. Alde batetik, bezero eta langileen kudeaketa eta bestetik, produktuen kudeaketa.</w:t>
      </w:r>
    </w:p>
    <w:p w:rsidR="00EB4EDD" w:rsidRDefault="00D215F9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 honetan, bi herentzia izango ditugu. Bat pertsona eta bezero-langileen artean eta bestea, </w:t>
      </w:r>
      <w:proofErr w:type="spellStart"/>
      <w:r>
        <w:rPr>
          <w:sz w:val="24"/>
          <w:szCs w:val="24"/>
          <w:lang w:val="eu-ES"/>
        </w:rPr>
        <w:t>produktuena</w:t>
      </w:r>
      <w:proofErr w:type="spellEnd"/>
      <w:r>
        <w:rPr>
          <w:sz w:val="24"/>
          <w:szCs w:val="24"/>
          <w:lang w:val="eu-ES"/>
        </w:rPr>
        <w:t>.</w:t>
      </w:r>
    </w:p>
    <w:p w:rsidR="00EB4EDD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Pertsona klaseak, bezeroa eta langilea azpi klaseak ditu. </w:t>
      </w:r>
    </w:p>
    <w:p w:rsidR="00F94F32" w:rsidRDefault="00452964" w:rsidP="001B5204">
      <w:pPr>
        <w:keepNext/>
        <w:spacing w:before="200" w:after="120"/>
        <w:ind w:left="576"/>
        <w:jc w:val="center"/>
      </w:pPr>
      <w:r w:rsidRPr="00452964">
        <w:drawing>
          <wp:inline distT="0" distB="0" distL="0" distR="0" wp14:anchorId="7BBBE11F" wp14:editId="374B7201">
            <wp:extent cx="4617561" cy="5233308"/>
            <wp:effectExtent l="0" t="0" r="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713" cy="5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" w:name="_Toc506763026"/>
      <w:r w:rsidR="00332E51"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</w:t>
      </w:r>
      <w:proofErr w:type="spellStart"/>
      <w:r w:rsidR="00F94F32">
        <w:t>Irudia</w:t>
      </w:r>
      <w:proofErr w:type="spellEnd"/>
      <w:r w:rsidR="00F94F32">
        <w:t xml:space="preserve">: </w:t>
      </w:r>
      <w:proofErr w:type="spellStart"/>
      <w:r w:rsidR="00F94F32" w:rsidRPr="002B01DF">
        <w:t>Herentzia</w:t>
      </w:r>
      <w:proofErr w:type="spellEnd"/>
      <w:r w:rsidR="00F94F32" w:rsidRPr="002B01DF">
        <w:t xml:space="preserve"> - </w:t>
      </w:r>
      <w:proofErr w:type="spellStart"/>
      <w:r w:rsidR="00F94F32" w:rsidRPr="002B01DF">
        <w:t>Pertsona</w:t>
      </w:r>
      <w:bookmarkEnd w:id="4"/>
      <w:proofErr w:type="spellEnd"/>
    </w:p>
    <w:p w:rsidR="00453DA5" w:rsidRDefault="00453DA5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D215F9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Produktuak klaseak, kamiseta, jertseak eta prakak azpi klaseak ditu.</w:t>
      </w:r>
    </w:p>
    <w:p w:rsidR="00F94F32" w:rsidRDefault="00452964" w:rsidP="008A1B9B">
      <w:pPr>
        <w:keepNext/>
        <w:spacing w:before="200" w:after="120"/>
        <w:ind w:left="-340"/>
        <w:jc w:val="center"/>
      </w:pPr>
      <w:r w:rsidRPr="00452964">
        <w:drawing>
          <wp:inline distT="0" distB="0" distL="0" distR="0" wp14:anchorId="7593778E" wp14:editId="5FA2BA10">
            <wp:extent cx="5944385" cy="4201752"/>
            <wp:effectExtent l="0" t="0" r="0" b="88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662" cy="42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6" w:rsidRPr="00B8246D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" w:name="_Toc506763027"/>
      <w:r w:rsidR="00332E51">
        <w:rPr>
          <w:noProof/>
          <w:sz w:val="24"/>
          <w:szCs w:val="24"/>
          <w:lang w:val="eu-ES"/>
        </w:rPr>
        <w:t>3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</w:t>
      </w:r>
      <w:proofErr w:type="spellStart"/>
      <w:r w:rsidR="00F94F32">
        <w:t>Irudia</w:t>
      </w:r>
      <w:proofErr w:type="spellEnd"/>
      <w:r w:rsidR="00F94F32">
        <w:t xml:space="preserve">: </w:t>
      </w:r>
      <w:proofErr w:type="spellStart"/>
      <w:r w:rsidR="00F94F32" w:rsidRPr="004A4396">
        <w:t>Herentzia</w:t>
      </w:r>
      <w:proofErr w:type="spellEnd"/>
      <w:r w:rsidR="00F94F32" w:rsidRPr="004A4396">
        <w:t xml:space="preserve"> - </w:t>
      </w:r>
      <w:proofErr w:type="spellStart"/>
      <w:r w:rsidR="00B65002">
        <w:t>Produktuak</w:t>
      </w:r>
      <w:bookmarkEnd w:id="5"/>
      <w:proofErr w:type="spellEnd"/>
    </w:p>
    <w:p w:rsidR="00453DA5" w:rsidRPr="00C26BF7" w:rsidRDefault="00453DA5" w:rsidP="00453DA5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Klaseetako atributu eta metodoak, publikoak, pribatuak edo babestuak izan daitezke,</w:t>
      </w:r>
      <w:r w:rsidR="00CE68B5">
        <w:rPr>
          <w:sz w:val="24"/>
          <w:szCs w:val="24"/>
          <w:lang w:val="eu-ES"/>
        </w:rPr>
        <w:t xml:space="preserve"> eta</w:t>
      </w:r>
      <w:r>
        <w:rPr>
          <w:sz w:val="24"/>
          <w:szCs w:val="24"/>
          <w:lang w:val="eu-ES"/>
        </w:rPr>
        <w:t xml:space="preserve"> lortu nahi dugunaren araberakoak izango dira.</w:t>
      </w:r>
    </w:p>
    <w:p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taulan ikusi daitezke modifikatzaileen desberdintasunak.</w:t>
      </w:r>
    </w:p>
    <w:tbl>
      <w:tblPr>
        <w:tblStyle w:val="Cuadrculaclara-nfasis5"/>
        <w:tblW w:w="7259" w:type="dxa"/>
        <w:jc w:val="center"/>
        <w:tblLook w:val="0480" w:firstRow="0" w:lastRow="0" w:firstColumn="1" w:lastColumn="0" w:noHBand="0" w:noVBand="1"/>
      </w:tblPr>
      <w:tblGrid>
        <w:gridCol w:w="500"/>
        <w:gridCol w:w="1584"/>
        <w:gridCol w:w="5175"/>
      </w:tblGrid>
      <w:tr w:rsidR="00216F1B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+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public</w:t>
            </w:r>
            <w:proofErr w:type="spellEnd"/>
          </w:p>
        </w:tc>
        <w:tc>
          <w:tcPr>
            <w:tcW w:w="5175" w:type="dxa"/>
          </w:tcPr>
          <w:p w:rsidR="00216F1B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Edozein klaseetatik ikusi daiteke.</w:t>
            </w:r>
          </w:p>
        </w:tc>
      </w:tr>
      <w:tr w:rsidR="00216F1B" w:rsidTr="00F915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-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private</w:t>
            </w:r>
            <w:proofErr w:type="spellEnd"/>
          </w:p>
        </w:tc>
        <w:tc>
          <w:tcPr>
            <w:tcW w:w="5175" w:type="dxa"/>
          </w:tcPr>
          <w:p w:rsidR="00216F1B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kanpora ezin da ikusi.</w:t>
            </w:r>
          </w:p>
        </w:tc>
      </w:tr>
      <w:tr w:rsidR="00216F1B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#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proofErr w:type="spellStart"/>
            <w:r w:rsidRPr="00EB4EDD">
              <w:rPr>
                <w:b/>
                <w:sz w:val="24"/>
                <w:szCs w:val="24"/>
                <w:lang w:val="eu-ES"/>
              </w:rPr>
              <w:t>protected</w:t>
            </w:r>
            <w:proofErr w:type="spellEnd"/>
          </w:p>
        </w:tc>
        <w:tc>
          <w:tcPr>
            <w:tcW w:w="5175" w:type="dxa"/>
          </w:tcPr>
          <w:p w:rsidR="00216F1B" w:rsidRDefault="00216F1B" w:rsidP="00F91510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bertatik eta azpi klaseetatik bakarrik ikusi daiteke.</w:t>
            </w:r>
          </w:p>
        </w:tc>
      </w:tr>
    </w:tbl>
    <w:p w:rsidR="00216F1B" w:rsidRDefault="00764770" w:rsidP="00216F1B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6" w:name="_Toc506763069"/>
      <w:r w:rsidR="00332E51">
        <w:rPr>
          <w:noProof/>
          <w:sz w:val="24"/>
          <w:szCs w:val="24"/>
          <w:lang w:val="eu-ES"/>
        </w:rPr>
        <w:t>1</w:t>
      </w:r>
      <w:r>
        <w:rPr>
          <w:sz w:val="24"/>
          <w:szCs w:val="24"/>
          <w:lang w:val="eu-ES"/>
        </w:rPr>
        <w:fldChar w:fldCharType="end"/>
      </w:r>
      <w:r w:rsidR="00216F1B">
        <w:t xml:space="preserve">. Taula: </w:t>
      </w:r>
      <w:proofErr w:type="spellStart"/>
      <w:r w:rsidR="00216F1B">
        <w:t>Modifikatzaileen</w:t>
      </w:r>
      <w:proofErr w:type="spellEnd"/>
      <w:r w:rsidR="00216F1B">
        <w:t xml:space="preserve"> </w:t>
      </w:r>
      <w:proofErr w:type="spellStart"/>
      <w:r w:rsidR="00216F1B">
        <w:t>desberdintasunak</w:t>
      </w:r>
      <w:bookmarkEnd w:id="6"/>
      <w:proofErr w:type="spellEnd"/>
    </w:p>
    <w:p w:rsidR="00216F1B" w:rsidRPr="00F46CD8" w:rsidRDefault="00216F1B" w:rsidP="00216F1B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216F1B" w:rsidRDefault="00CE68B5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Klaseen arteko erlazioa adierazteko:</w:t>
      </w:r>
    </w:p>
    <w:p w:rsidR="00216F1B" w:rsidRDefault="00216F1B" w:rsidP="00216F1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93A10">
        <w:rPr>
          <w:noProof/>
          <w:sz w:val="24"/>
          <w:szCs w:val="24"/>
          <w:lang w:eastAsia="es-ES"/>
        </w:rPr>
        <w:drawing>
          <wp:inline distT="0" distB="0" distL="0" distR="0" wp14:anchorId="54527DB7" wp14:editId="7BADB742">
            <wp:extent cx="212254" cy="665808"/>
            <wp:effectExtent l="1905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8965" cy="6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Herentzia.</w:t>
      </w:r>
      <w:r w:rsidR="002C2DD3">
        <w:rPr>
          <w:sz w:val="24"/>
          <w:szCs w:val="24"/>
          <w:lang w:val="eu-ES"/>
        </w:rPr>
        <w:t xml:space="preserve"> Super klase eta azpi klaseen arteko erlazioa.</w:t>
      </w:r>
    </w:p>
    <w:p w:rsidR="0064460B" w:rsidRPr="00B8246D" w:rsidRDefault="00CE68B5" w:rsidP="008A1B9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E68B5">
        <w:rPr>
          <w:noProof/>
          <w:sz w:val="24"/>
          <w:szCs w:val="24"/>
          <w:lang w:eastAsia="es-ES"/>
        </w:rPr>
        <w:drawing>
          <wp:inline distT="0" distB="0" distL="0" distR="0" wp14:anchorId="1AE28396" wp14:editId="7EDEC783">
            <wp:extent cx="704850" cy="1714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F1B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Klaseen arteko erlazioa adierazten du.</w:t>
      </w:r>
      <w:r w:rsidR="0064460B" w:rsidRPr="00B8246D">
        <w:rPr>
          <w:sz w:val="24"/>
          <w:szCs w:val="24"/>
          <w:lang w:val="eu-ES"/>
        </w:rPr>
        <w:br w:type="page"/>
      </w:r>
    </w:p>
    <w:p w:rsidR="002C6A96" w:rsidRPr="00734CB6" w:rsidRDefault="002C6A96" w:rsidP="002C6A96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7" w:name="_Toc506762961"/>
      <w:r w:rsidRPr="00734CB6">
        <w:rPr>
          <w:b/>
          <w:color w:val="auto"/>
          <w:lang w:val="eu-ES"/>
        </w:rPr>
        <w:lastRenderedPageBreak/>
        <w:t>PROIEKTUAREN EGITURA</w:t>
      </w:r>
      <w:bookmarkEnd w:id="7"/>
    </w:p>
    <w:p w:rsidR="008D5EB6" w:rsidRPr="00526D7B" w:rsidRDefault="00734CB6" w:rsidP="00526D7B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Aurreko puntuan ikusitako klase diagrama kontuan hartuta, klaseak sortu dira. Atal honetan, klaseak, atributuak, metodoak… zeintzuk diren eta nola dauden sortuta azaltzen da.</w:t>
      </w:r>
    </w:p>
    <w:p w:rsidR="00F46CD8" w:rsidRPr="00683C7E" w:rsidRDefault="002C6A96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8" w:name="_Toc506762962"/>
      <w:r>
        <w:rPr>
          <w:color w:val="auto"/>
          <w:sz w:val="28"/>
          <w:u w:val="single"/>
          <w:lang w:val="eu-ES"/>
        </w:rPr>
        <w:t>Klaseak</w:t>
      </w:r>
      <w:bookmarkEnd w:id="8"/>
    </w:p>
    <w:p w:rsidR="0064460B" w:rsidRDefault="00A37668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Honako hauek dira proiektu honetan sortutako </w:t>
      </w:r>
      <w:r w:rsidR="001A7B08" w:rsidRPr="00B8246D">
        <w:rPr>
          <w:sz w:val="24"/>
          <w:szCs w:val="24"/>
          <w:lang w:val="eu-ES"/>
        </w:rPr>
        <w:t>klaseak</w:t>
      </w:r>
      <w:r>
        <w:rPr>
          <w:sz w:val="24"/>
          <w:szCs w:val="24"/>
          <w:lang w:val="eu-ES"/>
        </w:rPr>
        <w:t>.</w:t>
      </w:r>
    </w:p>
    <w:p w:rsidR="00453DA5" w:rsidRDefault="00453DA5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Bi pakete sortu dira, </w:t>
      </w:r>
      <w:r w:rsidRPr="00453DA5">
        <w:rPr>
          <w:b/>
          <w:i/>
          <w:sz w:val="24"/>
          <w:szCs w:val="24"/>
          <w:lang w:val="eu-ES"/>
        </w:rPr>
        <w:t>gestioa</w:t>
      </w:r>
      <w:r>
        <w:rPr>
          <w:sz w:val="24"/>
          <w:szCs w:val="24"/>
          <w:lang w:val="eu-ES"/>
        </w:rPr>
        <w:t xml:space="preserve"> eta </w:t>
      </w:r>
      <w:proofErr w:type="spellStart"/>
      <w:r w:rsidRPr="00453DA5">
        <w:rPr>
          <w:b/>
          <w:i/>
          <w:sz w:val="24"/>
          <w:szCs w:val="24"/>
          <w:lang w:val="eu-ES"/>
        </w:rPr>
        <w:t>proiektua_denda</w:t>
      </w:r>
      <w:proofErr w:type="spellEnd"/>
      <w:r w:rsidR="00452964">
        <w:rPr>
          <w:sz w:val="24"/>
          <w:szCs w:val="24"/>
          <w:lang w:val="eu-ES"/>
        </w:rPr>
        <w:t>, ordena mantentzeko</w:t>
      </w:r>
      <w:r>
        <w:rPr>
          <w:sz w:val="24"/>
          <w:szCs w:val="24"/>
          <w:lang w:val="eu-ES"/>
        </w:rPr>
        <w:t>.</w:t>
      </w:r>
    </w:p>
    <w:p w:rsidR="00961933" w:rsidRDefault="00453DA5" w:rsidP="00961933">
      <w:pPr>
        <w:keepNext/>
        <w:spacing w:before="200" w:after="120"/>
        <w:ind w:left="576"/>
        <w:jc w:val="center"/>
      </w:pPr>
      <w:r w:rsidRPr="00453DA5">
        <w:rPr>
          <w:noProof/>
          <w:sz w:val="24"/>
          <w:szCs w:val="24"/>
          <w:lang w:eastAsia="es-ES"/>
        </w:rPr>
        <w:drawing>
          <wp:inline distT="0" distB="0" distL="0" distR="0" wp14:anchorId="27B8EDB2" wp14:editId="7C839BC1">
            <wp:extent cx="1931213" cy="1423000"/>
            <wp:effectExtent l="0" t="0" r="0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2219" cy="14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9" w:name="_Toc506763028"/>
      <w:r w:rsidR="00332E51">
        <w:rPr>
          <w:noProof/>
          <w:sz w:val="24"/>
          <w:szCs w:val="24"/>
          <w:lang w:val="eu-ES"/>
        </w:rPr>
        <w:t>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 w:rsidR="00961933">
        <w:t xml:space="preserve">: </w:t>
      </w:r>
      <w:proofErr w:type="spellStart"/>
      <w:r w:rsidR="00961933">
        <w:t>Paketeak</w:t>
      </w:r>
      <w:bookmarkEnd w:id="9"/>
      <w:proofErr w:type="spellEnd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961933" w:rsidRDefault="00961933" w:rsidP="008D5EB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“</w:t>
      </w:r>
      <w:proofErr w:type="spellStart"/>
      <w:r>
        <w:rPr>
          <w:sz w:val="24"/>
          <w:szCs w:val="24"/>
          <w:lang w:val="eu-ES"/>
        </w:rPr>
        <w:t>proiektua_denda</w:t>
      </w:r>
      <w:proofErr w:type="spellEnd"/>
      <w:r>
        <w:rPr>
          <w:sz w:val="24"/>
          <w:szCs w:val="24"/>
          <w:lang w:val="eu-ES"/>
        </w:rPr>
        <w:t>” paketen, proiektuko klaseak daude.</w:t>
      </w:r>
    </w:p>
    <w:p w:rsidR="00961933" w:rsidRDefault="00453DA5" w:rsidP="00961933">
      <w:pPr>
        <w:keepNext/>
        <w:spacing w:before="200" w:after="120"/>
        <w:ind w:left="576"/>
        <w:jc w:val="center"/>
      </w:pPr>
      <w:r w:rsidRPr="00453DA5">
        <w:rPr>
          <w:noProof/>
          <w:lang w:eastAsia="es-ES"/>
        </w:rPr>
        <w:drawing>
          <wp:inline distT="0" distB="0" distL="0" distR="0" wp14:anchorId="5FFB3000" wp14:editId="426D57A0">
            <wp:extent cx="2551121" cy="3554124"/>
            <wp:effectExtent l="0" t="0" r="1905" b="825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4361" cy="35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" w:name="_Toc506763029"/>
      <w:r w:rsidR="00332E51">
        <w:rPr>
          <w:noProof/>
          <w:sz w:val="24"/>
          <w:szCs w:val="24"/>
          <w:lang w:val="eu-ES"/>
        </w:rPr>
        <w:t>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</w:t>
      </w:r>
      <w:r w:rsidR="00961933">
        <w:t xml:space="preserve"> </w:t>
      </w:r>
      <w:proofErr w:type="spellStart"/>
      <w:r w:rsidR="00961933">
        <w:t>Klaseak</w:t>
      </w:r>
      <w:bookmarkEnd w:id="10"/>
      <w:proofErr w:type="spellEnd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961933" w:rsidRDefault="00961933" w:rsidP="00961933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“Gestioa” paketean berriz, beste paketeko klaseak kudeatzeko sortu diren klaseak daude, non objektu bakoitza kudeatzeko metodo estatikoak dauden.</w:t>
      </w:r>
    </w:p>
    <w:p w:rsidR="00961933" w:rsidRDefault="00961933" w:rsidP="00961933">
      <w:pPr>
        <w:keepNext/>
        <w:spacing w:before="200" w:after="120"/>
        <w:ind w:left="578"/>
        <w:jc w:val="center"/>
      </w:pPr>
      <w:r w:rsidRPr="00453DA5">
        <w:rPr>
          <w:noProof/>
          <w:lang w:eastAsia="es-ES"/>
        </w:rPr>
        <w:drawing>
          <wp:inline distT="0" distB="0" distL="0" distR="0" wp14:anchorId="77C776FA" wp14:editId="3A2C5D91">
            <wp:extent cx="2544530" cy="2759258"/>
            <wp:effectExtent l="0" t="0" r="8255" b="317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807" cy="27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33" w:rsidRPr="00B8246D" w:rsidRDefault="00852BD2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1" w:name="_Toc506763030"/>
      <w:r w:rsidR="00332E51">
        <w:rPr>
          <w:noProof/>
          <w:sz w:val="24"/>
          <w:szCs w:val="24"/>
          <w:lang w:val="eu-ES"/>
        </w:rPr>
        <w:t>6</w:t>
      </w:r>
      <w:r>
        <w:rPr>
          <w:sz w:val="24"/>
          <w:szCs w:val="24"/>
          <w:lang w:val="eu-ES"/>
        </w:rPr>
        <w:fldChar w:fldCharType="end"/>
      </w:r>
      <w:r w:rsidR="00961933">
        <w:t xml:space="preserve">. </w:t>
      </w:r>
      <w:proofErr w:type="spellStart"/>
      <w:r w:rsidR="00961933">
        <w:t>Irudia</w:t>
      </w:r>
      <w:proofErr w:type="spellEnd"/>
      <w:r w:rsidR="00961933">
        <w:t xml:space="preserve">: </w:t>
      </w:r>
      <w:proofErr w:type="spellStart"/>
      <w:r w:rsidR="00961933">
        <w:t>Kudeatzeko</w:t>
      </w:r>
      <w:proofErr w:type="spellEnd"/>
      <w:r w:rsidR="00961933">
        <w:t xml:space="preserve"> </w:t>
      </w:r>
      <w:proofErr w:type="spellStart"/>
      <w:r w:rsidR="00961933">
        <w:t>klaseak</w:t>
      </w:r>
      <w:bookmarkEnd w:id="11"/>
      <w:proofErr w:type="spellEnd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8D5EB6" w:rsidRDefault="008D5EB6" w:rsidP="008D5EB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Kolore desberdinez agertzen direnak (</w:t>
      </w:r>
      <w:r w:rsidRPr="00846168">
        <w:rPr>
          <w:noProof/>
          <w:sz w:val="24"/>
          <w:szCs w:val="24"/>
          <w:lang w:eastAsia="es-ES"/>
        </w:rPr>
        <w:drawing>
          <wp:inline distT="0" distB="0" distL="0" distR="0" wp14:anchorId="530E4A2F" wp14:editId="6640C3FD">
            <wp:extent cx="966159" cy="155395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2074" cy="1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adibidez), </w:t>
      </w:r>
      <w:r w:rsidRPr="00CF377A">
        <w:rPr>
          <w:b/>
          <w:sz w:val="24"/>
          <w:szCs w:val="24"/>
          <w:lang w:val="eu-ES"/>
        </w:rPr>
        <w:t>klase abstraktuak</w:t>
      </w:r>
      <w:r>
        <w:rPr>
          <w:sz w:val="24"/>
          <w:szCs w:val="24"/>
          <w:lang w:val="eu-ES"/>
        </w:rPr>
        <w:t xml:space="preserve"> dira. Klase hauen instantzia berririk ezingo da sortu. Hau lortzeko, kodean “</w:t>
      </w:r>
      <w:proofErr w:type="spellStart"/>
      <w:r w:rsidRPr="00EF4E83">
        <w:rPr>
          <w:i/>
          <w:sz w:val="24"/>
          <w:szCs w:val="24"/>
          <w:lang w:val="eu-ES"/>
        </w:rPr>
        <w:t>abstract</w:t>
      </w:r>
      <w:proofErr w:type="spellEnd"/>
      <w:r>
        <w:rPr>
          <w:sz w:val="24"/>
          <w:szCs w:val="24"/>
          <w:lang w:val="eu-ES"/>
        </w:rPr>
        <w:t>” hitza erabili behar da. Hona hemen adibide bat.</w:t>
      </w:r>
    </w:p>
    <w:p w:rsidR="008D5EB6" w:rsidRDefault="008D5EB6" w:rsidP="001B5204">
      <w:pPr>
        <w:keepNext/>
        <w:spacing w:before="200" w:after="120"/>
        <w:ind w:left="576"/>
        <w:jc w:val="center"/>
      </w:pPr>
      <w:r w:rsidRPr="008D5EB6">
        <w:rPr>
          <w:noProof/>
          <w:sz w:val="24"/>
          <w:szCs w:val="24"/>
          <w:lang w:eastAsia="es-ES"/>
        </w:rPr>
        <w:drawing>
          <wp:inline distT="0" distB="0" distL="0" distR="0" wp14:anchorId="5DABB5B9" wp14:editId="1F675ADE">
            <wp:extent cx="2648320" cy="1905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B6" w:rsidRDefault="00852BD2" w:rsidP="008D5EB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2" w:name="_Toc506763031"/>
      <w:r w:rsidR="00332E51">
        <w:rPr>
          <w:noProof/>
          <w:sz w:val="24"/>
          <w:szCs w:val="24"/>
          <w:lang w:val="eu-ES"/>
        </w:rPr>
        <w:t>7</w:t>
      </w:r>
      <w:r>
        <w:rPr>
          <w:sz w:val="24"/>
          <w:szCs w:val="24"/>
          <w:lang w:val="eu-ES"/>
        </w:rPr>
        <w:fldChar w:fldCharType="end"/>
      </w:r>
      <w:r w:rsidR="008D5EB6">
        <w:t xml:space="preserve">. </w:t>
      </w:r>
      <w:proofErr w:type="spellStart"/>
      <w:r w:rsidR="008D5EB6">
        <w:t>Irudia</w:t>
      </w:r>
      <w:proofErr w:type="spellEnd"/>
      <w:r w:rsidR="008D5EB6">
        <w:t xml:space="preserve">: </w:t>
      </w:r>
      <w:proofErr w:type="spellStart"/>
      <w:r w:rsidR="008D5EB6">
        <w:t>Klase</w:t>
      </w:r>
      <w:proofErr w:type="spellEnd"/>
      <w:r w:rsidR="008D5EB6">
        <w:t xml:space="preserve"> </w:t>
      </w:r>
      <w:proofErr w:type="spellStart"/>
      <w:r w:rsidR="008D5EB6">
        <w:t>abstraktuak</w:t>
      </w:r>
      <w:bookmarkEnd w:id="12"/>
      <w:proofErr w:type="spellEnd"/>
    </w:p>
    <w:p w:rsidR="008D5EB6" w:rsidRDefault="008D5EB6" w:rsidP="008D5EB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1B5201" w:rsidRDefault="000629DB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</w:t>
      </w:r>
      <w:r w:rsidR="00DD674F">
        <w:rPr>
          <w:sz w:val="24"/>
          <w:szCs w:val="24"/>
          <w:lang w:val="eu-ES"/>
        </w:rPr>
        <w:t xml:space="preserve"> kudeatzeko klaseak</w:t>
      </w:r>
      <w:r w:rsidR="00961933">
        <w:rPr>
          <w:sz w:val="24"/>
          <w:szCs w:val="24"/>
          <w:lang w:val="eu-ES"/>
        </w:rPr>
        <w:t xml:space="preserve"> (“</w:t>
      </w:r>
      <w:proofErr w:type="spellStart"/>
      <w:r w:rsidR="00961933">
        <w:rPr>
          <w:sz w:val="24"/>
          <w:szCs w:val="24"/>
          <w:lang w:val="eu-ES"/>
        </w:rPr>
        <w:t>proiektua_denda</w:t>
      </w:r>
      <w:proofErr w:type="spellEnd"/>
      <w:r w:rsidR="00961933">
        <w:rPr>
          <w:sz w:val="24"/>
          <w:szCs w:val="24"/>
          <w:lang w:val="eu-ES"/>
        </w:rPr>
        <w:t>” paketean daude)</w:t>
      </w:r>
      <w:r w:rsidR="00DD674F">
        <w:rPr>
          <w:sz w:val="24"/>
          <w:szCs w:val="24"/>
          <w:lang w:val="eu-ES"/>
        </w:rPr>
        <w:t>:</w:t>
      </w:r>
    </w:p>
    <w:p w:rsidR="00DD674F" w:rsidRDefault="00DD674F" w:rsidP="00A662E5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CC568A">
        <w:rPr>
          <w:b/>
          <w:sz w:val="24"/>
          <w:szCs w:val="24"/>
          <w:lang w:val="eu-ES"/>
        </w:rPr>
        <w:t>Proiektua_denda.java</w:t>
      </w:r>
      <w:r w:rsidRPr="001B5201">
        <w:rPr>
          <w:sz w:val="24"/>
          <w:szCs w:val="24"/>
          <w:lang w:val="eu-ES"/>
        </w:rPr>
        <w:t xml:space="preserve"> </w:t>
      </w:r>
      <w:r w:rsidRPr="00827BD8">
        <w:rPr>
          <w:lang w:val="eu-ES"/>
        </w:rPr>
        <w:sym w:font="Wingdings" w:char="F0E0"/>
      </w:r>
      <w:r w:rsidRPr="001B5201">
        <w:rPr>
          <w:sz w:val="24"/>
          <w:szCs w:val="24"/>
          <w:lang w:val="eu-ES"/>
        </w:rPr>
        <w:t xml:space="preserve"> </w:t>
      </w:r>
      <w:proofErr w:type="spellStart"/>
      <w:r w:rsidRPr="001B5201">
        <w:rPr>
          <w:sz w:val="24"/>
          <w:szCs w:val="24"/>
          <w:lang w:val="eu-ES"/>
        </w:rPr>
        <w:t>main</w:t>
      </w:r>
      <w:proofErr w:type="spellEnd"/>
      <w:r>
        <w:rPr>
          <w:sz w:val="24"/>
          <w:szCs w:val="24"/>
          <w:lang w:val="eu-ES"/>
        </w:rPr>
        <w:t>.</w:t>
      </w:r>
      <w:r w:rsidR="00A662E5">
        <w:rPr>
          <w:sz w:val="24"/>
          <w:szCs w:val="24"/>
          <w:lang w:val="eu-ES"/>
        </w:rPr>
        <w:t xml:space="preserve"> </w:t>
      </w:r>
      <w:r w:rsidR="00A662E5" w:rsidRPr="00A662E5">
        <w:rPr>
          <w:noProof/>
          <w:sz w:val="24"/>
          <w:szCs w:val="24"/>
          <w:lang w:eastAsia="es-ES"/>
        </w:rPr>
        <w:drawing>
          <wp:inline distT="0" distB="0" distL="0" distR="0" wp14:anchorId="5B15B643" wp14:editId="6AFE0A58">
            <wp:extent cx="1327150" cy="182043"/>
            <wp:effectExtent l="0" t="0" r="635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665" cy="1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D8" w:rsidRPr="001B5201" w:rsidRDefault="00827BD8" w:rsidP="00452964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CC568A">
        <w:rPr>
          <w:b/>
          <w:sz w:val="24"/>
          <w:szCs w:val="24"/>
          <w:lang w:val="eu-ES"/>
        </w:rPr>
        <w:t>LangBezDenKudeatu.java</w:t>
      </w:r>
      <w:r w:rsidR="001B5201" w:rsidRPr="001B5201">
        <w:rPr>
          <w:sz w:val="24"/>
          <w:szCs w:val="24"/>
          <w:lang w:val="eu-ES"/>
        </w:rPr>
        <w:t xml:space="preserve"> </w:t>
      </w:r>
      <w:r w:rsidR="001B5201" w:rsidRPr="001B5201">
        <w:rPr>
          <w:lang w:val="eu-ES"/>
        </w:rPr>
        <w:sym w:font="Wingdings" w:char="F0E0"/>
      </w:r>
      <w:r w:rsidR="00535227">
        <w:rPr>
          <w:lang w:val="eu-ES"/>
        </w:rPr>
        <w:t xml:space="preserve"> </w:t>
      </w:r>
      <w:proofErr w:type="spellStart"/>
      <w:r w:rsidR="001B5201" w:rsidRPr="00535227">
        <w:rPr>
          <w:i/>
          <w:sz w:val="24"/>
          <w:szCs w:val="24"/>
          <w:lang w:val="eu-ES"/>
        </w:rPr>
        <w:t>langBezDenKudeatu</w:t>
      </w:r>
      <w:proofErr w:type="spellEnd"/>
      <w:r w:rsidR="001B5201" w:rsidRPr="00535227">
        <w:rPr>
          <w:i/>
          <w:sz w:val="24"/>
          <w:szCs w:val="24"/>
          <w:lang w:val="eu-ES"/>
        </w:rPr>
        <w:t>()</w:t>
      </w:r>
      <w:r w:rsidR="001B5201" w:rsidRPr="001B5201">
        <w:rPr>
          <w:sz w:val="24"/>
          <w:szCs w:val="24"/>
          <w:lang w:val="eu-ES"/>
        </w:rPr>
        <w:t xml:space="preserve"> funtzioa. Mainetik deitu.</w:t>
      </w:r>
      <w:r w:rsidR="00DD674F">
        <w:rPr>
          <w:sz w:val="24"/>
          <w:szCs w:val="24"/>
          <w:lang w:val="eu-ES"/>
        </w:rPr>
        <w:t xml:space="preserve"> Honek langileak, bezeroak eta denda kudeatzeko aukera ematen du.</w:t>
      </w:r>
    </w:p>
    <w:p w:rsidR="00961933" w:rsidRDefault="00961933" w:rsidP="00961933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prodKudMain</w:t>
      </w:r>
      <w:r w:rsidR="00827BD8" w:rsidRPr="00CC568A">
        <w:rPr>
          <w:b/>
          <w:sz w:val="24"/>
          <w:szCs w:val="24"/>
          <w:lang w:val="eu-ES"/>
        </w:rPr>
        <w:t>.java</w:t>
      </w:r>
      <w:r w:rsidR="00827BD8" w:rsidRPr="001B5201">
        <w:rPr>
          <w:sz w:val="24"/>
          <w:szCs w:val="24"/>
          <w:lang w:val="eu-ES"/>
        </w:rPr>
        <w:t xml:space="preserve"> </w:t>
      </w:r>
      <w:r w:rsidR="00827BD8" w:rsidRPr="00827BD8">
        <w:rPr>
          <w:lang w:val="eu-ES"/>
        </w:rPr>
        <w:sym w:font="Wingdings" w:char="F0E0"/>
      </w:r>
      <w:r w:rsidR="00827BD8" w:rsidRPr="001B5201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bi funtzio nagusi ditu definituta, </w:t>
      </w:r>
      <w:proofErr w:type="spellStart"/>
      <w:r w:rsidRPr="00535227">
        <w:rPr>
          <w:i/>
          <w:sz w:val="24"/>
          <w:szCs w:val="24"/>
          <w:lang w:val="eu-ES"/>
        </w:rPr>
        <w:t>prodKudMain</w:t>
      </w:r>
      <w:proofErr w:type="spellEnd"/>
      <w:r w:rsidRPr="00535227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eta </w:t>
      </w:r>
      <w:proofErr w:type="spellStart"/>
      <w:r w:rsidRPr="00535227">
        <w:rPr>
          <w:i/>
          <w:sz w:val="24"/>
          <w:szCs w:val="24"/>
          <w:lang w:val="eu-ES"/>
        </w:rPr>
        <w:t>horniKudMain</w:t>
      </w:r>
      <w:proofErr w:type="spellEnd"/>
      <w:r w:rsidRPr="00535227">
        <w:rPr>
          <w:i/>
          <w:sz w:val="24"/>
          <w:szCs w:val="24"/>
          <w:lang w:val="eu-ES"/>
        </w:rPr>
        <w:t>().</w:t>
      </w:r>
    </w:p>
    <w:p w:rsidR="00827BD8" w:rsidRDefault="00961933" w:rsidP="00961933">
      <w:pPr>
        <w:pStyle w:val="Prrafodelista"/>
        <w:numPr>
          <w:ilvl w:val="1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535227">
        <w:rPr>
          <w:i/>
          <w:sz w:val="24"/>
          <w:szCs w:val="24"/>
          <w:lang w:val="eu-ES"/>
        </w:rPr>
        <w:t>prodKudMain</w:t>
      </w:r>
      <w:proofErr w:type="spellEnd"/>
      <w:r w:rsidR="00827BD8" w:rsidRPr="00535227">
        <w:rPr>
          <w:i/>
          <w:sz w:val="24"/>
          <w:szCs w:val="24"/>
          <w:lang w:val="eu-ES"/>
        </w:rPr>
        <w:t>()</w:t>
      </w:r>
      <w:r w:rsidR="00827BD8" w:rsidRPr="001B5201">
        <w:rPr>
          <w:sz w:val="24"/>
          <w:szCs w:val="24"/>
          <w:lang w:val="eu-ES"/>
        </w:rPr>
        <w:t xml:space="preserve"> funtzioa. Mainetik </w:t>
      </w:r>
      <w:r w:rsidR="001B5201" w:rsidRPr="001B5201">
        <w:rPr>
          <w:sz w:val="24"/>
          <w:szCs w:val="24"/>
          <w:lang w:val="eu-ES"/>
        </w:rPr>
        <w:t>deitu.</w:t>
      </w:r>
      <w:r w:rsidR="00DD674F">
        <w:rPr>
          <w:sz w:val="24"/>
          <w:szCs w:val="24"/>
          <w:lang w:val="eu-ES"/>
        </w:rPr>
        <w:t xml:space="preserve"> Honek, produktu desberdinak kudeatzeko aukera ematen du.</w:t>
      </w:r>
    </w:p>
    <w:p w:rsidR="00961933" w:rsidRDefault="00961933" w:rsidP="00961933">
      <w:pPr>
        <w:pStyle w:val="Prrafodelista"/>
        <w:numPr>
          <w:ilvl w:val="1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535227">
        <w:rPr>
          <w:i/>
          <w:sz w:val="24"/>
          <w:szCs w:val="24"/>
          <w:lang w:val="eu-ES"/>
        </w:rPr>
        <w:t>horniKudMain</w:t>
      </w:r>
      <w:proofErr w:type="spellEnd"/>
      <w:r w:rsidRPr="00535227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funtzioa. Mainetik deitu. Honek, hornitzaileak kudeatzeko aukera ematen du.</w:t>
      </w:r>
    </w:p>
    <w:p w:rsidR="00452964" w:rsidRPr="00452964" w:rsidRDefault="00452964" w:rsidP="00452964">
      <w:pPr>
        <w:spacing w:before="200" w:after="200"/>
        <w:ind w:left="1015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Hauetan, funtzio desberdinak egongo dira (menuak adibidez).</w:t>
      </w:r>
    </w:p>
    <w:p w:rsidR="00A662E5" w:rsidRPr="00CB5514" w:rsidRDefault="00A662E5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13" w:name="_Toc506762963"/>
      <w:r w:rsidRPr="00CB5514">
        <w:rPr>
          <w:color w:val="auto"/>
          <w:sz w:val="28"/>
          <w:u w:val="single"/>
          <w:lang w:val="eu-ES"/>
        </w:rPr>
        <w:lastRenderedPageBreak/>
        <w:t>Herentzia</w:t>
      </w:r>
      <w:bookmarkEnd w:id="13"/>
    </w:p>
    <w:p w:rsidR="00A662E5" w:rsidRPr="00CB5514" w:rsidRDefault="00FD0DD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CB5514">
        <w:rPr>
          <w:sz w:val="24"/>
          <w:szCs w:val="24"/>
          <w:lang w:val="eu-ES"/>
        </w:rPr>
        <w:t xml:space="preserve">Herentzia, </w:t>
      </w:r>
      <w:r w:rsidR="00CB5514" w:rsidRPr="00CB5514">
        <w:rPr>
          <w:sz w:val="24"/>
          <w:szCs w:val="24"/>
          <w:lang w:val="eu-ES"/>
        </w:rPr>
        <w:t>super klase bat sortzea da, honen azpi klaseak, bere atributu bai metodoak heredatzeko asmoz. Horrela, azpi klaseetan, ez lirateke egongo atributu eta metodoak errepikatuta.</w:t>
      </w:r>
    </w:p>
    <w:p w:rsidR="00EF4E83" w:rsidRDefault="00CB551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Esan bezala, k</w:t>
      </w:r>
      <w:r w:rsidR="00466471">
        <w:rPr>
          <w:sz w:val="24"/>
          <w:szCs w:val="24"/>
          <w:lang w:val="eu-ES"/>
        </w:rPr>
        <w:t xml:space="preserve">lase bat heredatzerakoan, klase horrek duen atributu bai metodoak heredatzen dira. Hau da, </w:t>
      </w:r>
      <w:r w:rsidR="00961933">
        <w:rPr>
          <w:sz w:val="24"/>
          <w:szCs w:val="24"/>
          <w:lang w:val="eu-ES"/>
        </w:rPr>
        <w:t>superklaseak</w:t>
      </w:r>
      <w:r w:rsidR="00466471">
        <w:rPr>
          <w:sz w:val="24"/>
          <w:szCs w:val="24"/>
          <w:lang w:val="eu-ES"/>
        </w:rPr>
        <w:t xml:space="preserve"> dituen atributu eta metodoak, azpi klaseek ere izango dute.</w:t>
      </w:r>
    </w:p>
    <w:p w:rsidR="00AC0D84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 lortzeko, kodean “</w:t>
      </w:r>
      <w:proofErr w:type="spellStart"/>
      <w:r>
        <w:rPr>
          <w:i/>
          <w:sz w:val="24"/>
          <w:szCs w:val="24"/>
          <w:lang w:val="eu-ES"/>
        </w:rPr>
        <w:t>extends</w:t>
      </w:r>
      <w:proofErr w:type="spellEnd"/>
      <w:r>
        <w:rPr>
          <w:sz w:val="24"/>
          <w:szCs w:val="24"/>
          <w:lang w:val="eu-ES"/>
        </w:rPr>
        <w:t>” hitza erabili behar da. Hona hemen adibide bat.</w:t>
      </w:r>
    </w:p>
    <w:p w:rsidR="00AC0D84" w:rsidRDefault="00AC0D84" w:rsidP="00CB5514">
      <w:pPr>
        <w:keepNext/>
        <w:spacing w:before="120" w:after="0"/>
        <w:ind w:left="576"/>
        <w:jc w:val="center"/>
      </w:pPr>
      <w:r w:rsidRPr="00EF4E83">
        <w:rPr>
          <w:noProof/>
          <w:sz w:val="24"/>
          <w:szCs w:val="24"/>
          <w:lang w:eastAsia="es-ES"/>
        </w:rPr>
        <w:drawing>
          <wp:inline distT="0" distB="0" distL="0" distR="0" wp14:anchorId="2EDFC24A" wp14:editId="592D4F26">
            <wp:extent cx="3638195" cy="212141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684" cy="2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84" w:rsidRDefault="00852BD2" w:rsidP="00CB5514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4" w:name="_Toc506763032"/>
      <w:r w:rsidR="00332E51">
        <w:rPr>
          <w:noProof/>
          <w:sz w:val="24"/>
          <w:szCs w:val="24"/>
          <w:lang w:val="eu-ES"/>
        </w:rPr>
        <w:t>8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Herentzia</w:t>
      </w:r>
      <w:bookmarkEnd w:id="14"/>
      <w:proofErr w:type="spellEnd"/>
    </w:p>
    <w:p w:rsidR="00AC0D84" w:rsidRPr="00EF4E83" w:rsidRDefault="00AC0D84" w:rsidP="00CB5514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FD0DD4" w:rsidRDefault="00FD0DD4" w:rsidP="00CB5514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Adibide horretan, Kamiseta, Produktuak klasearen azpi klasea da. Produktuak dituen atributu eta metodoak heredatuko ditu.</w:t>
      </w:r>
    </w:p>
    <w:p w:rsidR="00AC0D84" w:rsidRDefault="00466471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Honekin, kodea </w:t>
      </w:r>
      <w:r w:rsidR="00AC0D84">
        <w:rPr>
          <w:sz w:val="24"/>
          <w:szCs w:val="24"/>
          <w:lang w:val="eu-ES"/>
        </w:rPr>
        <w:t xml:space="preserve">klaseetan </w:t>
      </w:r>
      <w:r>
        <w:rPr>
          <w:sz w:val="24"/>
          <w:szCs w:val="24"/>
          <w:lang w:val="eu-ES"/>
        </w:rPr>
        <w:t xml:space="preserve">behin </w:t>
      </w:r>
      <w:r w:rsidR="00AC0D84">
        <w:rPr>
          <w:sz w:val="24"/>
          <w:szCs w:val="24"/>
          <w:lang w:val="eu-ES"/>
        </w:rPr>
        <w:t>eta berriz</w:t>
      </w:r>
      <w:r>
        <w:rPr>
          <w:sz w:val="24"/>
          <w:szCs w:val="24"/>
          <w:lang w:val="eu-ES"/>
        </w:rPr>
        <w:t xml:space="preserve"> errepikatzea saihestuko dugu, amankomunean daukaten atributu eta metodoak </w:t>
      </w:r>
      <w:r w:rsidR="00AC0D84">
        <w:rPr>
          <w:sz w:val="24"/>
          <w:szCs w:val="24"/>
          <w:lang w:val="eu-ES"/>
        </w:rPr>
        <w:t>aita izango den klasean jarriz.</w:t>
      </w:r>
    </w:p>
    <w:p w:rsidR="000E48F8" w:rsidRDefault="000E48F8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 honetan, herentzia behin baino gehiagotan aplikatzen da. Honen adibide bat, pertsona, langile eta bezeroen artekoa da.</w:t>
      </w:r>
    </w:p>
    <w:p w:rsidR="00466471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Langile eta bezero guztiek, izena, abizenak, NAN-a, jaiotze data… izango dute. Atributu guzti horiek behin eta berriz errepikatu ordez, </w:t>
      </w:r>
      <w:r w:rsidR="00466471" w:rsidRPr="00AC0D84">
        <w:rPr>
          <w:b/>
          <w:sz w:val="24"/>
          <w:szCs w:val="24"/>
          <w:lang w:val="eu-ES"/>
        </w:rPr>
        <w:t>Pertsona</w:t>
      </w:r>
      <w:r w:rsidR="00466471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izeneko </w:t>
      </w:r>
      <w:r w:rsidR="00466471">
        <w:rPr>
          <w:sz w:val="24"/>
          <w:szCs w:val="24"/>
          <w:lang w:val="eu-ES"/>
        </w:rPr>
        <w:t xml:space="preserve">klase </w:t>
      </w:r>
      <w:r>
        <w:rPr>
          <w:sz w:val="24"/>
          <w:szCs w:val="24"/>
          <w:lang w:val="eu-ES"/>
        </w:rPr>
        <w:t xml:space="preserve">bat sortu eta </w:t>
      </w:r>
      <w:r w:rsidR="00466471">
        <w:rPr>
          <w:sz w:val="24"/>
          <w:szCs w:val="24"/>
          <w:lang w:val="eu-ES"/>
        </w:rPr>
        <w:t xml:space="preserve">atributu honek </w:t>
      </w:r>
      <w:r>
        <w:rPr>
          <w:sz w:val="24"/>
          <w:szCs w:val="24"/>
          <w:lang w:val="eu-ES"/>
        </w:rPr>
        <w:t>bertan jarri daitezke, ondorengo argazkian ikusten den bezala</w:t>
      </w:r>
      <w:r w:rsidR="00466471">
        <w:rPr>
          <w:sz w:val="24"/>
          <w:szCs w:val="24"/>
          <w:lang w:val="eu-ES"/>
        </w:rPr>
        <w:t>.</w:t>
      </w:r>
    </w:p>
    <w:p w:rsidR="00AC0D84" w:rsidRDefault="00466471" w:rsidP="00CB5514">
      <w:pPr>
        <w:keepNext/>
        <w:spacing w:before="120" w:after="120"/>
        <w:ind w:left="576"/>
        <w:jc w:val="center"/>
      </w:pPr>
      <w:r w:rsidRPr="00466471">
        <w:rPr>
          <w:noProof/>
          <w:sz w:val="24"/>
          <w:szCs w:val="24"/>
          <w:lang w:eastAsia="es-ES"/>
        </w:rPr>
        <w:drawing>
          <wp:inline distT="0" distB="0" distL="0" distR="0" wp14:anchorId="3A423C79" wp14:editId="1A16B55E">
            <wp:extent cx="2586573" cy="1770278"/>
            <wp:effectExtent l="0" t="0" r="4445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510" cy="17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5" w:name="_Toc506763033"/>
      <w:r w:rsidR="00332E51">
        <w:rPr>
          <w:noProof/>
          <w:sz w:val="24"/>
          <w:szCs w:val="24"/>
          <w:lang w:val="eu-ES"/>
        </w:rPr>
        <w:t>9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Adibidea</w:t>
      </w:r>
      <w:proofErr w:type="spellEnd"/>
      <w:r w:rsidR="00AC0D84">
        <w:t xml:space="preserve"> - </w:t>
      </w:r>
      <w:proofErr w:type="spellStart"/>
      <w:r w:rsidR="00AC0D84">
        <w:t>Herentzia</w:t>
      </w:r>
      <w:proofErr w:type="spellEnd"/>
      <w:r w:rsidR="00AC0D84">
        <w:t xml:space="preserve"> </w:t>
      </w:r>
      <w:proofErr w:type="spellStart"/>
      <w:r w:rsidR="00AC0D84">
        <w:t>Pertsona</w:t>
      </w:r>
      <w:bookmarkEnd w:id="15"/>
      <w:proofErr w:type="spellEnd"/>
    </w:p>
    <w:p w:rsidR="00961933" w:rsidRPr="00EF4E83" w:rsidRDefault="00961933" w:rsidP="00961933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A662E5" w:rsidRDefault="00AC0D8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Pertsona klaseak atributu guzti horiek izanik, eta Langilea eta Bezeroa klaseetan herentzia aplikatuz, hauetan desberdinak direnak bakarrik jarri beharko lirateke. Hona hemen bi adibideak.</w:t>
      </w:r>
    </w:p>
    <w:p w:rsidR="00961933" w:rsidRDefault="00961933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961933" w:rsidRDefault="00961933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Langilea klas</w:t>
      </w:r>
      <w:r w:rsidR="00961933">
        <w:rPr>
          <w:sz w:val="24"/>
          <w:szCs w:val="24"/>
          <w:lang w:val="eu-ES"/>
        </w:rPr>
        <w:t xml:space="preserve">ean, </w:t>
      </w:r>
      <w:proofErr w:type="spellStart"/>
      <w:r w:rsidR="00961933">
        <w:rPr>
          <w:sz w:val="24"/>
          <w:szCs w:val="24"/>
          <w:lang w:val="eu-ES"/>
        </w:rPr>
        <w:t>kodLan</w:t>
      </w:r>
      <w:proofErr w:type="spellEnd"/>
      <w:r w:rsidR="00961933">
        <w:rPr>
          <w:sz w:val="24"/>
          <w:szCs w:val="24"/>
          <w:lang w:val="eu-ES"/>
        </w:rPr>
        <w:t xml:space="preserve"> (langilearen kodea), </w:t>
      </w:r>
      <w:r>
        <w:rPr>
          <w:sz w:val="24"/>
          <w:szCs w:val="24"/>
          <w:lang w:val="eu-ES"/>
        </w:rPr>
        <w:t>soldata</w:t>
      </w:r>
      <w:r w:rsidR="00961933">
        <w:rPr>
          <w:sz w:val="24"/>
          <w:szCs w:val="24"/>
          <w:lang w:val="eu-ES"/>
        </w:rPr>
        <w:t xml:space="preserve"> eta eremua</w:t>
      </w:r>
      <w:r>
        <w:rPr>
          <w:sz w:val="24"/>
          <w:szCs w:val="24"/>
          <w:lang w:val="eu-ES"/>
        </w:rPr>
        <w:t xml:space="preserve"> daude.</w:t>
      </w:r>
    </w:p>
    <w:p w:rsidR="00A662E5" w:rsidRDefault="00452964" w:rsidP="00961933">
      <w:pPr>
        <w:keepNext/>
        <w:spacing w:before="200" w:after="120"/>
        <w:ind w:left="936"/>
        <w:jc w:val="center"/>
      </w:pPr>
      <w:r w:rsidRPr="00452964">
        <w:drawing>
          <wp:inline distT="0" distB="0" distL="0" distR="0" wp14:anchorId="666BAF38" wp14:editId="195C3499">
            <wp:extent cx="4134434" cy="851729"/>
            <wp:effectExtent l="0" t="0" r="0" b="571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873" cy="8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E5" w:rsidRPr="00B8246D" w:rsidRDefault="00852BD2" w:rsidP="00A662E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6" w:name="_Toc506763034"/>
      <w:r w:rsidR="00332E51">
        <w:rPr>
          <w:noProof/>
          <w:sz w:val="24"/>
          <w:szCs w:val="24"/>
          <w:lang w:val="eu-ES"/>
        </w:rPr>
        <w:t>10</w:t>
      </w:r>
      <w:r>
        <w:rPr>
          <w:sz w:val="24"/>
          <w:szCs w:val="24"/>
          <w:lang w:val="eu-ES"/>
        </w:rPr>
        <w:fldChar w:fldCharType="end"/>
      </w:r>
      <w:r w:rsidR="00A662E5">
        <w:t xml:space="preserve">. </w:t>
      </w:r>
      <w:proofErr w:type="spellStart"/>
      <w:r w:rsidR="00A662E5">
        <w:t>Irudia</w:t>
      </w:r>
      <w:proofErr w:type="spellEnd"/>
      <w:r w:rsidR="00A662E5">
        <w:t xml:space="preserve">: </w:t>
      </w:r>
      <w:proofErr w:type="spellStart"/>
      <w:r w:rsidR="00A662E5" w:rsidRPr="000B3C0E">
        <w:t>Adibidea</w:t>
      </w:r>
      <w:proofErr w:type="spellEnd"/>
      <w:r w:rsidR="00A662E5" w:rsidRPr="000B3C0E">
        <w:t xml:space="preserve"> </w:t>
      </w:r>
      <w:r w:rsidR="00785AEF">
        <w:t>-</w:t>
      </w:r>
      <w:r w:rsidR="00A662E5" w:rsidRPr="000B3C0E">
        <w:t xml:space="preserve"> </w:t>
      </w:r>
      <w:proofErr w:type="spellStart"/>
      <w:r w:rsidR="00A662E5" w:rsidRPr="000B3C0E">
        <w:t>Herentzia</w:t>
      </w:r>
      <w:proofErr w:type="spellEnd"/>
      <w:r w:rsidR="00A662E5" w:rsidRPr="000B3C0E">
        <w:t xml:space="preserve"> </w:t>
      </w:r>
      <w:proofErr w:type="spellStart"/>
      <w:r w:rsidR="00AC0D84">
        <w:t>Langilea</w:t>
      </w:r>
      <w:bookmarkEnd w:id="16"/>
      <w:proofErr w:type="spellEnd"/>
    </w:p>
    <w:p w:rsidR="00A662E5" w:rsidRPr="00A662E5" w:rsidRDefault="00A662E5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Bezeroa klasean, berriz, </w:t>
      </w:r>
      <w:proofErr w:type="spellStart"/>
      <w:r>
        <w:rPr>
          <w:sz w:val="24"/>
          <w:szCs w:val="24"/>
          <w:lang w:val="eu-ES"/>
        </w:rPr>
        <w:t>kodBez</w:t>
      </w:r>
      <w:proofErr w:type="spellEnd"/>
      <w:r>
        <w:rPr>
          <w:sz w:val="24"/>
          <w:szCs w:val="24"/>
          <w:lang w:val="eu-ES"/>
        </w:rPr>
        <w:t xml:space="preserve"> (bezeroaren kodea).</w:t>
      </w:r>
    </w:p>
    <w:p w:rsidR="00AC0D84" w:rsidRDefault="00452964" w:rsidP="001B5204">
      <w:pPr>
        <w:keepNext/>
        <w:spacing w:before="200" w:after="120"/>
        <w:ind w:left="576"/>
        <w:jc w:val="center"/>
      </w:pPr>
      <w:r w:rsidRPr="00452964">
        <w:drawing>
          <wp:inline distT="0" distB="0" distL="0" distR="0" wp14:anchorId="62849790" wp14:editId="41179114">
            <wp:extent cx="3543795" cy="523948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7" w:name="_Toc506763035"/>
      <w:r w:rsidR="00332E51">
        <w:rPr>
          <w:noProof/>
          <w:sz w:val="24"/>
          <w:szCs w:val="24"/>
          <w:lang w:val="eu-ES"/>
        </w:rPr>
        <w:t>11</w:t>
      </w:r>
      <w:r>
        <w:rPr>
          <w:sz w:val="24"/>
          <w:szCs w:val="24"/>
          <w:lang w:val="eu-ES"/>
        </w:rPr>
        <w:fldChar w:fldCharType="end"/>
      </w:r>
      <w:r w:rsidR="00AC0D84">
        <w:t xml:space="preserve">. </w:t>
      </w:r>
      <w:proofErr w:type="spellStart"/>
      <w:r w:rsidR="00AC0D84">
        <w:t>Irudia</w:t>
      </w:r>
      <w:proofErr w:type="spellEnd"/>
      <w:r w:rsidR="00AC0D84">
        <w:t xml:space="preserve">: </w:t>
      </w:r>
      <w:proofErr w:type="spellStart"/>
      <w:r w:rsidR="00AC0D84">
        <w:t>Adibidea</w:t>
      </w:r>
      <w:proofErr w:type="spellEnd"/>
      <w:r w:rsidR="00AC0D84">
        <w:t xml:space="preserve"> - </w:t>
      </w:r>
      <w:proofErr w:type="spellStart"/>
      <w:r w:rsidR="00AC0D84">
        <w:t>Herentzia</w:t>
      </w:r>
      <w:proofErr w:type="spellEnd"/>
      <w:r w:rsidR="00AC0D84">
        <w:t xml:space="preserve"> </w:t>
      </w:r>
      <w:proofErr w:type="spellStart"/>
      <w:r w:rsidR="00AC0D84">
        <w:t>Bezeroa</w:t>
      </w:r>
      <w:bookmarkEnd w:id="17"/>
      <w:proofErr w:type="spellEnd"/>
    </w:p>
    <w:p w:rsidR="00466471" w:rsidRPr="000E48F8" w:rsidRDefault="00466471" w:rsidP="000E48F8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683C7E" w:rsidRPr="00683C7E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18" w:name="_Toc506762964"/>
      <w:r>
        <w:rPr>
          <w:color w:val="auto"/>
          <w:sz w:val="28"/>
          <w:u w:val="single"/>
          <w:lang w:val="eu-ES"/>
        </w:rPr>
        <w:t>Atributuak</w:t>
      </w:r>
      <w:bookmarkEnd w:id="18"/>
    </w:p>
    <w:p w:rsidR="0064460B" w:rsidRDefault="00A662E5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bakoitzak, beharrezkoak dituen atributuak ditu. Atributuak definitzerakoan, zein modifikatzaile izango duen (</w:t>
      </w:r>
      <w:proofErr w:type="spellStart"/>
      <w:r>
        <w:rPr>
          <w:sz w:val="24"/>
          <w:szCs w:val="24"/>
          <w:lang w:val="eu-ES"/>
        </w:rPr>
        <w:t>public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private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protected</w:t>
      </w:r>
      <w:proofErr w:type="spellEnd"/>
      <w:r>
        <w:rPr>
          <w:sz w:val="24"/>
          <w:szCs w:val="24"/>
          <w:lang w:val="eu-ES"/>
        </w:rPr>
        <w:t xml:space="preserve"> edo </w:t>
      </w:r>
      <w:proofErr w:type="spellStart"/>
      <w:r>
        <w:rPr>
          <w:sz w:val="24"/>
          <w:szCs w:val="24"/>
          <w:lang w:val="eu-ES"/>
        </w:rPr>
        <w:t>default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package</w:t>
      </w:r>
      <w:proofErr w:type="spellEnd"/>
      <w:r>
        <w:rPr>
          <w:sz w:val="24"/>
          <w:szCs w:val="24"/>
          <w:lang w:val="eu-ES"/>
        </w:rPr>
        <w:t>), zein datu mota izango den</w:t>
      </w:r>
      <w:r w:rsidR="00916ED4">
        <w:rPr>
          <w:sz w:val="24"/>
          <w:szCs w:val="24"/>
          <w:lang w:val="eu-ES"/>
        </w:rPr>
        <w:t xml:space="preserve"> (</w:t>
      </w:r>
      <w:proofErr w:type="spellStart"/>
      <w:r w:rsidR="00916ED4">
        <w:rPr>
          <w:sz w:val="24"/>
          <w:szCs w:val="24"/>
          <w:lang w:val="eu-ES"/>
        </w:rPr>
        <w:t>int</w:t>
      </w:r>
      <w:proofErr w:type="spellEnd"/>
      <w:r w:rsidR="00916ED4">
        <w:rPr>
          <w:sz w:val="24"/>
          <w:szCs w:val="24"/>
          <w:lang w:val="eu-ES"/>
        </w:rPr>
        <w:t xml:space="preserve">, String, </w:t>
      </w:r>
      <w:proofErr w:type="spellStart"/>
      <w:r w:rsidR="00916ED4">
        <w:rPr>
          <w:sz w:val="24"/>
          <w:szCs w:val="24"/>
          <w:lang w:val="eu-ES"/>
        </w:rPr>
        <w:t>double</w:t>
      </w:r>
      <w:proofErr w:type="spellEnd"/>
      <w:r w:rsidR="00916ED4">
        <w:rPr>
          <w:sz w:val="24"/>
          <w:szCs w:val="24"/>
          <w:lang w:val="eu-ES"/>
        </w:rPr>
        <w:t>…)</w:t>
      </w:r>
      <w:r>
        <w:rPr>
          <w:sz w:val="24"/>
          <w:szCs w:val="24"/>
          <w:lang w:val="eu-ES"/>
        </w:rPr>
        <w:t xml:space="preserve"> eta edukiko duen izena jarri behar dira.</w:t>
      </w:r>
    </w:p>
    <w:p w:rsidR="00852BD2" w:rsidRPr="00852BD2" w:rsidRDefault="00DB7C51" w:rsidP="00852BD2">
      <w:pPr>
        <w:keepNext/>
        <w:spacing w:before="200" w:after="200"/>
        <w:ind w:left="576"/>
        <w:jc w:val="center"/>
      </w:pPr>
      <w:r w:rsidRPr="00DB7C51">
        <w:drawing>
          <wp:inline distT="0" distB="0" distL="0" distR="0" wp14:anchorId="6DC14161" wp14:editId="0406FCED">
            <wp:extent cx="3062960" cy="984846"/>
            <wp:effectExtent l="0" t="0" r="4445" b="635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0612" cy="9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9" w:name="_Toc506763036"/>
      <w:r w:rsidR="00332E51">
        <w:rPr>
          <w:noProof/>
          <w:sz w:val="24"/>
          <w:szCs w:val="24"/>
          <w:lang w:val="eu-ES"/>
        </w:rPr>
        <w:t>12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Atributuak</w:t>
      </w:r>
      <w:bookmarkEnd w:id="19"/>
      <w:proofErr w:type="spellEnd"/>
    </w:p>
    <w:p w:rsidR="00852BD2" w:rsidRPr="00A662E5" w:rsidRDefault="00852BD2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0E48F8" w:rsidRDefault="000E48F8" w:rsidP="000E48F8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Atributu guztiak, pribatuak (</w:t>
      </w:r>
      <w:proofErr w:type="spellStart"/>
      <w:r>
        <w:rPr>
          <w:sz w:val="24"/>
          <w:szCs w:val="24"/>
          <w:lang w:val="eu-ES"/>
        </w:rPr>
        <w:t>private</w:t>
      </w:r>
      <w:proofErr w:type="spellEnd"/>
      <w:r>
        <w:rPr>
          <w:sz w:val="24"/>
          <w:szCs w:val="24"/>
          <w:lang w:val="eu-ES"/>
        </w:rPr>
        <w:t xml:space="preserve">) izango dira, salbuespen batekin. Herentzia aplikatuta dauden </w:t>
      </w:r>
      <w:proofErr w:type="spellStart"/>
      <w:r>
        <w:rPr>
          <w:sz w:val="24"/>
          <w:szCs w:val="24"/>
          <w:lang w:val="eu-ES"/>
        </w:rPr>
        <w:t>azpiklaseetan</w:t>
      </w:r>
      <w:proofErr w:type="spellEnd"/>
      <w:r>
        <w:rPr>
          <w:sz w:val="24"/>
          <w:szCs w:val="24"/>
          <w:lang w:val="eu-ES"/>
        </w:rPr>
        <w:t>, babestuak (</w:t>
      </w:r>
      <w:proofErr w:type="spellStart"/>
      <w:r>
        <w:rPr>
          <w:sz w:val="24"/>
          <w:szCs w:val="24"/>
          <w:lang w:val="eu-ES"/>
        </w:rPr>
        <w:t>protected</w:t>
      </w:r>
      <w:proofErr w:type="spellEnd"/>
      <w:r>
        <w:rPr>
          <w:sz w:val="24"/>
          <w:szCs w:val="24"/>
          <w:lang w:val="eu-ES"/>
        </w:rPr>
        <w:t>) izango dira.</w:t>
      </w:r>
    </w:p>
    <w:p w:rsidR="00852BD2" w:rsidRDefault="00DB7C51" w:rsidP="00852BD2">
      <w:pPr>
        <w:keepNext/>
        <w:spacing w:before="200" w:after="120"/>
        <w:ind w:left="576"/>
        <w:jc w:val="center"/>
      </w:pPr>
      <w:r w:rsidRPr="00DB7C51">
        <w:drawing>
          <wp:inline distT="0" distB="0" distL="0" distR="0" wp14:anchorId="2D36231D" wp14:editId="3EB8DFF3">
            <wp:extent cx="2827347" cy="1547213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315" cy="15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0" w:name="_Toc506763037"/>
      <w:r w:rsidR="00332E51">
        <w:rPr>
          <w:noProof/>
          <w:sz w:val="24"/>
          <w:szCs w:val="24"/>
          <w:lang w:val="eu-ES"/>
        </w:rPr>
        <w:t>13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Atributuak</w:t>
      </w:r>
      <w:proofErr w:type="spellEnd"/>
      <w:r>
        <w:t xml:space="preserve"> (</w:t>
      </w:r>
      <w:proofErr w:type="spellStart"/>
      <w:r>
        <w:t>herentziarekin</w:t>
      </w:r>
      <w:proofErr w:type="spellEnd"/>
      <w:r>
        <w:t>)</w:t>
      </w:r>
      <w:bookmarkEnd w:id="20"/>
    </w:p>
    <w:p w:rsidR="00852BD2" w:rsidRPr="00A662E5" w:rsidRDefault="00852BD2" w:rsidP="00852BD2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1A7B08" w:rsidRPr="00245A7A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1" w:name="_Toc506762965"/>
      <w:r w:rsidRPr="00245A7A">
        <w:rPr>
          <w:color w:val="auto"/>
          <w:sz w:val="28"/>
          <w:u w:val="single"/>
          <w:lang w:val="eu-ES"/>
        </w:rPr>
        <w:lastRenderedPageBreak/>
        <w:t>Eraikitzaileak</w:t>
      </w:r>
      <w:bookmarkEnd w:id="21"/>
    </w:p>
    <w:p w:rsidR="00B914CD" w:rsidRDefault="006E1D3C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Eraikitzaileak, objektu berri bat sortzeko balio dute. Hauen izena, </w:t>
      </w:r>
      <w:r w:rsidR="00B914CD">
        <w:rPr>
          <w:sz w:val="24"/>
          <w:szCs w:val="24"/>
          <w:lang w:val="eu-ES"/>
        </w:rPr>
        <w:t>klasearen berdina izan behar da</w:t>
      </w:r>
      <w:r>
        <w:rPr>
          <w:sz w:val="24"/>
          <w:szCs w:val="24"/>
          <w:lang w:val="eu-ES"/>
        </w:rPr>
        <w:t xml:space="preserve"> eta</w:t>
      </w:r>
      <w:r w:rsidR="00B914CD">
        <w:rPr>
          <w:sz w:val="24"/>
          <w:szCs w:val="24"/>
          <w:lang w:val="eu-ES"/>
        </w:rPr>
        <w:t xml:space="preserve"> ez dute ezer bueltatzen.</w:t>
      </w:r>
    </w:p>
    <w:p w:rsidR="006E1D3C" w:rsidRDefault="006E1D3C" w:rsidP="006E1D3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Objektu baten instantzia berri bat egiten denean, eraikitzaileari deitzen zaio. Instantzia berri bat egiteko, </w:t>
      </w:r>
      <w:r w:rsidRPr="006E1D3C">
        <w:rPr>
          <w:i/>
          <w:sz w:val="24"/>
          <w:szCs w:val="24"/>
          <w:lang w:val="eu-ES"/>
        </w:rPr>
        <w:t>“</w:t>
      </w:r>
      <w:proofErr w:type="spellStart"/>
      <w:r w:rsidRPr="006E1D3C">
        <w:rPr>
          <w:i/>
          <w:sz w:val="24"/>
          <w:szCs w:val="24"/>
          <w:lang w:val="eu-ES"/>
        </w:rPr>
        <w:t>new</w:t>
      </w:r>
      <w:proofErr w:type="spellEnd"/>
      <w:r w:rsidRPr="006E1D3C">
        <w:rPr>
          <w:i/>
          <w:sz w:val="24"/>
          <w:szCs w:val="24"/>
          <w:lang w:val="eu-ES"/>
        </w:rPr>
        <w:t>”</w:t>
      </w:r>
      <w:r>
        <w:rPr>
          <w:sz w:val="24"/>
          <w:szCs w:val="24"/>
          <w:lang w:val="eu-ES"/>
        </w:rPr>
        <w:t xml:space="preserve"> hitza erabiltzen da.</w:t>
      </w:r>
    </w:p>
    <w:p w:rsidR="006E1D3C" w:rsidRDefault="006E1D3C" w:rsidP="00BE5C4E">
      <w:pPr>
        <w:keepNext/>
        <w:spacing w:before="200" w:after="0"/>
        <w:ind w:left="576"/>
        <w:jc w:val="center"/>
      </w:pPr>
      <w:r w:rsidRPr="00502579">
        <w:rPr>
          <w:noProof/>
          <w:sz w:val="24"/>
          <w:szCs w:val="24"/>
          <w:lang w:eastAsia="es-ES"/>
        </w:rPr>
        <w:drawing>
          <wp:inline distT="0" distB="0" distL="0" distR="0" wp14:anchorId="528146A3" wp14:editId="447FC6A9">
            <wp:extent cx="2055571" cy="212010"/>
            <wp:effectExtent l="0" t="0" r="190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970" cy="2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3C" w:rsidRDefault="00852BD2" w:rsidP="006E1D3C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2" w:name="_Toc506763038"/>
      <w:r w:rsidR="00332E51">
        <w:rPr>
          <w:noProof/>
          <w:sz w:val="24"/>
          <w:szCs w:val="24"/>
          <w:lang w:val="eu-ES"/>
        </w:rPr>
        <w:t>14</w:t>
      </w:r>
      <w:r>
        <w:rPr>
          <w:sz w:val="24"/>
          <w:szCs w:val="24"/>
          <w:lang w:val="eu-ES"/>
        </w:rPr>
        <w:fldChar w:fldCharType="end"/>
      </w:r>
      <w:r w:rsidR="006E1D3C">
        <w:t xml:space="preserve">. </w:t>
      </w:r>
      <w:proofErr w:type="spellStart"/>
      <w:r w:rsidR="006E1D3C">
        <w:t>Irudia</w:t>
      </w:r>
      <w:proofErr w:type="spellEnd"/>
      <w:r w:rsidR="006E1D3C">
        <w:t xml:space="preserve">: </w:t>
      </w:r>
      <w:proofErr w:type="spellStart"/>
      <w:r w:rsidR="006E1D3C">
        <w:t>Adibidea</w:t>
      </w:r>
      <w:proofErr w:type="spellEnd"/>
      <w:r w:rsidR="006E1D3C">
        <w:t xml:space="preserve"> – </w:t>
      </w:r>
      <w:proofErr w:type="spellStart"/>
      <w:r w:rsidR="006E1D3C">
        <w:t>Instantzia</w:t>
      </w:r>
      <w:proofErr w:type="spellEnd"/>
      <w:r w:rsidR="006E1D3C">
        <w:t xml:space="preserve"> </w:t>
      </w:r>
      <w:proofErr w:type="spellStart"/>
      <w:r w:rsidR="006E1D3C">
        <w:t>berria</w:t>
      </w:r>
      <w:proofErr w:type="spellEnd"/>
      <w:r w:rsidR="006E1D3C">
        <w:t xml:space="preserve"> </w:t>
      </w:r>
      <w:proofErr w:type="spellStart"/>
      <w:r w:rsidR="006E1D3C">
        <w:t>sortu</w:t>
      </w:r>
      <w:bookmarkEnd w:id="22"/>
      <w:proofErr w:type="spellEnd"/>
    </w:p>
    <w:p w:rsidR="006E1D3C" w:rsidRPr="006E1D3C" w:rsidRDefault="006E1D3C" w:rsidP="006E1D3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E5C4E" w:rsidRDefault="00BE5C4E" w:rsidP="00BE5C4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berdin bakoitzean, eraikitzaileen gainkarga egon daiteke. Guztiek izen berdina izan behar dute, baina, parametro desberdinak. Hau da, parametro kopurua eta ordena desberdina izan behar da.</w:t>
      </w:r>
    </w:p>
    <w:p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74F52D5D" wp14:editId="7CDA3F2B">
            <wp:extent cx="5800953" cy="73883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2534" cy="7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3" w:name="_Toc506763039"/>
      <w:r w:rsidR="00332E51">
        <w:rPr>
          <w:noProof/>
          <w:sz w:val="24"/>
          <w:szCs w:val="24"/>
          <w:lang w:val="eu-ES"/>
        </w:rPr>
        <w:t>15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="00D851F6" w:rsidRPr="002433F0">
        <w:t>Eraikitzaileetan</w:t>
      </w:r>
      <w:proofErr w:type="spellEnd"/>
      <w:r w:rsidR="00D851F6" w:rsidRPr="002433F0">
        <w:t xml:space="preserve"> </w:t>
      </w:r>
      <w:proofErr w:type="spellStart"/>
      <w:r w:rsidR="00D851F6" w:rsidRPr="002433F0">
        <w:t>gainkarga</w:t>
      </w:r>
      <w:bookmarkEnd w:id="23"/>
      <w:proofErr w:type="spellEnd"/>
    </w:p>
    <w:p w:rsidR="009A23AC" w:rsidRPr="00D851F6" w:rsidRDefault="009A23AC" w:rsidP="00D851F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914CD" w:rsidRDefault="00B914CD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Eraikitzai</w:t>
      </w:r>
      <w:r w:rsidR="00BE5C4E">
        <w:rPr>
          <w:sz w:val="24"/>
          <w:szCs w:val="24"/>
          <w:lang w:val="eu-ES"/>
        </w:rPr>
        <w:t>leen adibide bat, Kamiseta klaseko hau izan daiteke. Hemen, aurretik esan bezala, gainkarga daukagu.</w:t>
      </w:r>
    </w:p>
    <w:p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5BB65486" wp14:editId="7CD574EA">
            <wp:extent cx="4601261" cy="139167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986" cy="13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4" w:name="_Toc506763040"/>
      <w:r w:rsidR="00332E51">
        <w:rPr>
          <w:noProof/>
          <w:sz w:val="24"/>
          <w:szCs w:val="24"/>
          <w:lang w:val="eu-ES"/>
        </w:rPr>
        <w:t>16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</w:t>
      </w:r>
      <w:r w:rsidR="00D851F6">
        <w:t xml:space="preserve"> </w:t>
      </w:r>
      <w:proofErr w:type="spellStart"/>
      <w:r w:rsidR="00D851F6">
        <w:t>Adibidea</w:t>
      </w:r>
      <w:proofErr w:type="spellEnd"/>
      <w:r w:rsidR="00D851F6">
        <w:t xml:space="preserve"> - </w:t>
      </w:r>
      <w:proofErr w:type="spellStart"/>
      <w:r w:rsidR="00D851F6">
        <w:t>Eraikitzaileak</w:t>
      </w:r>
      <w:bookmarkEnd w:id="24"/>
      <w:proofErr w:type="spellEnd"/>
    </w:p>
    <w:p w:rsidR="00E5595A" w:rsidRPr="00BE5C4E" w:rsidRDefault="00E5595A" w:rsidP="00BE5C4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44857" w:rsidRDefault="00BE5C4E" w:rsidP="00245A7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b/>
          <w:i/>
          <w:sz w:val="24"/>
          <w:szCs w:val="24"/>
          <w:lang w:val="eu-ES"/>
        </w:rPr>
        <w:t xml:space="preserve">OHARRA: </w:t>
      </w:r>
      <w:r w:rsidR="00B44857" w:rsidRPr="00B44857">
        <w:rPr>
          <w:b/>
          <w:i/>
          <w:sz w:val="24"/>
          <w:szCs w:val="24"/>
          <w:lang w:val="eu-ES"/>
        </w:rPr>
        <w:t>super();</w:t>
      </w:r>
      <w:r w:rsidR="00B44857">
        <w:rPr>
          <w:sz w:val="24"/>
          <w:szCs w:val="24"/>
          <w:lang w:val="eu-ES"/>
        </w:rPr>
        <w:t xml:space="preserve"> edo </w:t>
      </w:r>
      <w:r w:rsidR="00B44857" w:rsidRPr="00B44857">
        <w:rPr>
          <w:b/>
          <w:i/>
          <w:sz w:val="24"/>
          <w:szCs w:val="24"/>
          <w:lang w:val="eu-ES"/>
        </w:rPr>
        <w:t>super(arg1, arg2…);</w:t>
      </w:r>
      <w:r w:rsidR="00B44857">
        <w:rPr>
          <w:sz w:val="24"/>
          <w:szCs w:val="24"/>
          <w:lang w:val="eu-ES"/>
        </w:rPr>
        <w:t xml:space="preserve"> erabiltzen dira, herentzia dutenen kasuan, super klaseko eraikitzaileari deitzeko.</w:t>
      </w:r>
    </w:p>
    <w:p w:rsidR="009235AA" w:rsidRDefault="00BE5C4E" w:rsidP="009235A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 berri bat sortzeko, instantzia berri bat egiten da, eraikitzaile bati deituz. Parametro kopuru eta ordenaren arabera, eraikitzaile bati edo beste bati deitzen zaio.</w:t>
      </w:r>
    </w:p>
    <w:p w:rsidR="00BE5C4E" w:rsidRDefault="009235AA" w:rsidP="00BE5C4E">
      <w:pPr>
        <w:keepNext/>
        <w:spacing w:before="200" w:after="120"/>
        <w:ind w:left="576"/>
        <w:jc w:val="both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23F325DA" wp14:editId="41FFE4F3">
            <wp:extent cx="5281574" cy="508035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966" cy="5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BE5C4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5" w:name="_Toc506763041"/>
      <w:r w:rsidR="00332E51">
        <w:rPr>
          <w:noProof/>
          <w:sz w:val="24"/>
          <w:szCs w:val="24"/>
          <w:lang w:val="eu-ES"/>
        </w:rPr>
        <w:t>17</w:t>
      </w:r>
      <w:r>
        <w:rPr>
          <w:sz w:val="24"/>
          <w:szCs w:val="24"/>
          <w:lang w:val="eu-ES"/>
        </w:rPr>
        <w:fldChar w:fldCharType="end"/>
      </w:r>
      <w:r w:rsidR="00BE5C4E">
        <w:t xml:space="preserve">. </w:t>
      </w:r>
      <w:proofErr w:type="spellStart"/>
      <w:r w:rsidR="00BE5C4E">
        <w:t>Irudia</w:t>
      </w:r>
      <w:proofErr w:type="spellEnd"/>
      <w:r w:rsidR="00BE5C4E">
        <w:t xml:space="preserve">: </w:t>
      </w:r>
      <w:proofErr w:type="spellStart"/>
      <w:r w:rsidR="00BE5C4E">
        <w:t>Adibidea</w:t>
      </w:r>
      <w:proofErr w:type="spellEnd"/>
      <w:r w:rsidR="00BE5C4E">
        <w:t xml:space="preserve"> - </w:t>
      </w:r>
      <w:proofErr w:type="spellStart"/>
      <w:r w:rsidR="00BE5C4E">
        <w:t>Objektu</w:t>
      </w:r>
      <w:proofErr w:type="spellEnd"/>
      <w:r w:rsidR="00BE5C4E">
        <w:t xml:space="preserve"> </w:t>
      </w:r>
      <w:proofErr w:type="spellStart"/>
      <w:r w:rsidR="00BE5C4E">
        <w:t>berria</w:t>
      </w:r>
      <w:bookmarkEnd w:id="25"/>
      <w:proofErr w:type="spellEnd"/>
    </w:p>
    <w:p w:rsidR="00683C7E" w:rsidRPr="00E1662D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6" w:name="_Toc506762966"/>
      <w:r w:rsidRPr="00E1662D">
        <w:rPr>
          <w:color w:val="auto"/>
          <w:sz w:val="28"/>
          <w:u w:val="single"/>
          <w:lang w:val="eu-ES"/>
        </w:rPr>
        <w:lastRenderedPageBreak/>
        <w:t>Metodoak</w:t>
      </w:r>
      <w:bookmarkEnd w:id="26"/>
    </w:p>
    <w:p w:rsidR="00843B15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Metodoek, definituta daukaten zeregin jakin bat egiten dute</w:t>
      </w:r>
      <w:r w:rsidR="00812F6D">
        <w:rPr>
          <w:sz w:val="24"/>
          <w:szCs w:val="24"/>
          <w:lang w:val="eu-ES"/>
        </w:rPr>
        <w:t xml:space="preserve"> eta izenaren bidez deitzen dira.</w:t>
      </w:r>
    </w:p>
    <w:p w:rsidR="00317016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Herentziadun</w:t>
      </w:r>
      <w:proofErr w:type="spellEnd"/>
      <w:r>
        <w:rPr>
          <w:sz w:val="24"/>
          <w:szCs w:val="24"/>
          <w:lang w:val="eu-ES"/>
        </w:rPr>
        <w:t xml:space="preserve"> klaseetan, </w:t>
      </w:r>
      <w:r w:rsidR="00812F6D">
        <w:rPr>
          <w:sz w:val="24"/>
          <w:szCs w:val="24"/>
          <w:lang w:val="eu-ES"/>
        </w:rPr>
        <w:t xml:space="preserve">azpi klaseetan, </w:t>
      </w:r>
      <w:r w:rsidRPr="00317016">
        <w:rPr>
          <w:b/>
          <w:i/>
          <w:sz w:val="24"/>
          <w:szCs w:val="24"/>
          <w:lang w:val="eu-ES"/>
        </w:rPr>
        <w:t>super.&lt;</w:t>
      </w:r>
      <w:proofErr w:type="spellStart"/>
      <w:r w:rsidRPr="00317016">
        <w:rPr>
          <w:b/>
          <w:i/>
          <w:sz w:val="24"/>
          <w:szCs w:val="24"/>
          <w:lang w:val="eu-ES"/>
        </w:rPr>
        <w:t>MetodoIzena</w:t>
      </w:r>
      <w:proofErr w:type="spellEnd"/>
      <w:r w:rsidRPr="00317016">
        <w:rPr>
          <w:b/>
          <w:i/>
          <w:sz w:val="24"/>
          <w:szCs w:val="24"/>
          <w:lang w:val="eu-ES"/>
        </w:rPr>
        <w:t>&gt;()</w:t>
      </w:r>
      <w:r>
        <w:rPr>
          <w:sz w:val="24"/>
          <w:szCs w:val="24"/>
          <w:lang w:val="eu-ES"/>
        </w:rPr>
        <w:t xml:space="preserve"> erabili beharko da </w:t>
      </w:r>
      <w:r w:rsidR="00E5727D">
        <w:rPr>
          <w:sz w:val="24"/>
          <w:szCs w:val="24"/>
          <w:lang w:val="eu-ES"/>
        </w:rPr>
        <w:t>superrari</w:t>
      </w:r>
      <w:r>
        <w:rPr>
          <w:sz w:val="24"/>
          <w:szCs w:val="24"/>
          <w:lang w:val="eu-ES"/>
        </w:rPr>
        <w:t xml:space="preserve"> deitu eta datu guztiak hartzeko, bai azpi klaseak duena eta baita </w:t>
      </w:r>
      <w:r w:rsidR="00E5727D">
        <w:rPr>
          <w:sz w:val="24"/>
          <w:szCs w:val="24"/>
          <w:lang w:val="eu-ES"/>
        </w:rPr>
        <w:t>superklaseak</w:t>
      </w:r>
      <w:r>
        <w:rPr>
          <w:sz w:val="24"/>
          <w:szCs w:val="24"/>
          <w:lang w:val="eu-ES"/>
        </w:rPr>
        <w:t xml:space="preserve"> duenak ere.</w:t>
      </w:r>
    </w:p>
    <w:p w:rsidR="00812F6D" w:rsidRPr="00812F6D" w:rsidRDefault="00812F6D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irudian ikusi daiteke adibide argi bat. Lehenengo irudiko metodoa, </w:t>
      </w:r>
      <w:r w:rsidRPr="00812F6D">
        <w:rPr>
          <w:b/>
          <w:sz w:val="24"/>
          <w:szCs w:val="24"/>
          <w:lang w:val="eu-ES"/>
        </w:rPr>
        <w:t>Kamiseta</w:t>
      </w:r>
      <w:r>
        <w:rPr>
          <w:sz w:val="24"/>
          <w:szCs w:val="24"/>
          <w:lang w:val="eu-ES"/>
        </w:rPr>
        <w:t xml:space="preserve"> klasean definituta dago. Honek, </w:t>
      </w:r>
      <w:r w:rsidRPr="00812F6D">
        <w:rPr>
          <w:b/>
          <w:sz w:val="24"/>
          <w:szCs w:val="24"/>
          <w:lang w:val="eu-ES"/>
        </w:rPr>
        <w:t>Produktua</w:t>
      </w:r>
      <w:r>
        <w:rPr>
          <w:sz w:val="24"/>
          <w:szCs w:val="24"/>
          <w:lang w:val="eu-ES"/>
        </w:rPr>
        <w:t xml:space="preserve"> klaseko atributuak hartzen dituenez, </w:t>
      </w:r>
      <w:proofErr w:type="spellStart"/>
      <w:r w:rsidRPr="00812F6D">
        <w:rPr>
          <w:i/>
          <w:sz w:val="24"/>
          <w:szCs w:val="24"/>
          <w:lang w:val="eu-ES"/>
        </w:rPr>
        <w:t>super.printDatuak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jarri behar da. </w:t>
      </w:r>
      <w:proofErr w:type="spellStart"/>
      <w:r w:rsidRPr="00812F6D">
        <w:rPr>
          <w:i/>
          <w:sz w:val="24"/>
          <w:szCs w:val="24"/>
          <w:lang w:val="eu-ES"/>
        </w:rPr>
        <w:t>super.printDatuak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, </w:t>
      </w:r>
      <w:r w:rsidR="00E5727D">
        <w:rPr>
          <w:sz w:val="24"/>
          <w:szCs w:val="24"/>
          <w:lang w:val="eu-ES"/>
        </w:rPr>
        <w:t>superklasearen</w:t>
      </w:r>
      <w:r>
        <w:rPr>
          <w:sz w:val="24"/>
          <w:szCs w:val="24"/>
          <w:lang w:val="eu-ES"/>
        </w:rPr>
        <w:t xml:space="preserve"> </w:t>
      </w:r>
      <w:proofErr w:type="spellStart"/>
      <w:r w:rsidRPr="00812F6D">
        <w:rPr>
          <w:i/>
          <w:sz w:val="24"/>
          <w:szCs w:val="24"/>
          <w:lang w:val="eu-ES"/>
        </w:rPr>
        <w:t>printDatuak</w:t>
      </w:r>
      <w:proofErr w:type="spellEnd"/>
      <w:r w:rsidRPr="00812F6D">
        <w:rPr>
          <w:i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metodoari deituko dio (ikusi gezi gorria) eta bertako</w:t>
      </w:r>
      <w:r w:rsidR="00E5727D">
        <w:rPr>
          <w:sz w:val="24"/>
          <w:szCs w:val="24"/>
          <w:lang w:val="eu-ES"/>
        </w:rPr>
        <w:t>a</w:t>
      </w:r>
      <w:r>
        <w:rPr>
          <w:sz w:val="24"/>
          <w:szCs w:val="24"/>
          <w:lang w:val="eu-ES"/>
        </w:rPr>
        <w:t xml:space="preserve"> inprimatu, bestearekin batera.</w:t>
      </w:r>
    </w:p>
    <w:p w:rsidR="00843B15" w:rsidRDefault="00167E2E" w:rsidP="001B5204">
      <w:pPr>
        <w:keepNext/>
        <w:spacing w:before="200" w:after="120"/>
        <w:jc w:val="center"/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10FF266E" wp14:editId="27720FDF">
                <wp:simplePos x="0" y="0"/>
                <wp:positionH relativeFrom="column">
                  <wp:posOffset>2894965</wp:posOffset>
                </wp:positionH>
                <wp:positionV relativeFrom="paragraph">
                  <wp:posOffset>573405</wp:posOffset>
                </wp:positionV>
                <wp:extent cx="1803400" cy="1441450"/>
                <wp:effectExtent l="0" t="0" r="25400" b="10160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0" cy="1441450"/>
                          <a:chOff x="0" y="0"/>
                          <a:chExt cx="2228850" cy="1638300"/>
                        </a:xfrm>
                      </wpg:grpSpPr>
                      <wps:wsp>
                        <wps:cNvPr id="58" name="Conector recto 58"/>
                        <wps:cNvCnPr/>
                        <wps:spPr>
                          <a:xfrm>
                            <a:off x="0" y="0"/>
                            <a:ext cx="22225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>
                            <a:off x="285750" y="1638300"/>
                            <a:ext cx="1943100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2216150" y="0"/>
                            <a:ext cx="0" cy="16319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DCF2B9" id="Grupo 63" o:spid="_x0000_s1026" style="position:absolute;margin-left:227.95pt;margin-top:45.15pt;width:142pt;height:113.5pt;z-index:251628544;mso-width-relative:margin;mso-height-relative:margin" coordsize="22288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">
                <v:line id="Conector recto 58" o:spid="_x0000_s1027" style="position:absolute;visibility:visible;mso-wrap-style:square" from="0,0" to="222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" strokecolor="#c00000 [3204]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1" o:spid="_x0000_s1028" type="#_x0000_t32" style="position:absolute;left:2857;top:16383;width:194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" strokecolor="#c00000 [3204]" strokeweight="1.5pt">
                  <v:stroke startarrow="block" joinstyle="miter"/>
                </v:shape>
                <v:line id="Conector recto 62" o:spid="_x0000_s1029" style="position:absolute;visibility:visible;mso-wrap-style:square" from="22161,0" to="22161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" strokecolor="#c00000 [3204]" strokeweight="1.5pt">
                  <v:stroke joinstyle="miter"/>
                </v:line>
              </v:group>
            </w:pict>
          </mc:Fallback>
        </mc:AlternateContent>
      </w:r>
      <w:r w:rsidR="00843B15" w:rsidRPr="00B8246D">
        <w:rPr>
          <w:noProof/>
          <w:sz w:val="24"/>
          <w:szCs w:val="24"/>
          <w:lang w:eastAsia="es-ES"/>
        </w:rPr>
        <w:drawing>
          <wp:inline distT="0" distB="0" distL="0" distR="0" wp14:anchorId="5DD7A38B" wp14:editId="34A9FAEA">
            <wp:extent cx="3124200" cy="120688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1200" cy="12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15" w:rsidRPr="00B8246D" w:rsidRDefault="00852BD2" w:rsidP="00843B1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7" w:name="_Toc506763042"/>
      <w:r w:rsidR="00332E51">
        <w:rPr>
          <w:noProof/>
          <w:sz w:val="24"/>
          <w:szCs w:val="24"/>
          <w:lang w:val="eu-ES"/>
        </w:rPr>
        <w:t>18</w:t>
      </w:r>
      <w:r>
        <w:rPr>
          <w:sz w:val="24"/>
          <w:szCs w:val="24"/>
          <w:lang w:val="eu-ES"/>
        </w:rPr>
        <w:fldChar w:fldCharType="end"/>
      </w:r>
      <w:r w:rsidR="00843B15">
        <w:t xml:space="preserve">. </w:t>
      </w:r>
      <w:proofErr w:type="spellStart"/>
      <w:r w:rsidR="00843B15">
        <w:t>Irudia</w:t>
      </w:r>
      <w:proofErr w:type="spellEnd"/>
      <w:r w:rsidR="00843B15">
        <w:t xml:space="preserve">: </w:t>
      </w:r>
      <w:proofErr w:type="spellStart"/>
      <w:r w:rsidR="00843B15">
        <w:t>Adibidea</w:t>
      </w:r>
      <w:proofErr w:type="spellEnd"/>
      <w:r w:rsidR="00843B15">
        <w:t xml:space="preserve"> </w:t>
      </w:r>
      <w:r w:rsidR="00785AEF">
        <w:t>-</w:t>
      </w:r>
      <w:r w:rsidR="00812F6D">
        <w:t xml:space="preserve"> </w:t>
      </w:r>
      <w:proofErr w:type="spellStart"/>
      <w:proofErr w:type="gramStart"/>
      <w:r w:rsidR="00812F6D">
        <w:t>printDatuak</w:t>
      </w:r>
      <w:proofErr w:type="spellEnd"/>
      <w:r w:rsidR="00785AEF">
        <w:t>(</w:t>
      </w:r>
      <w:proofErr w:type="gramEnd"/>
      <w:r w:rsidR="00785AEF">
        <w:t>)</w:t>
      </w:r>
      <w:r w:rsidR="00812F6D">
        <w:t xml:space="preserve"> </w:t>
      </w:r>
      <w:proofErr w:type="spellStart"/>
      <w:r w:rsidR="00812F6D">
        <w:t>metodoa</w:t>
      </w:r>
      <w:proofErr w:type="spellEnd"/>
      <w:r w:rsidR="00812F6D">
        <w:t xml:space="preserve"> (</w:t>
      </w:r>
      <w:proofErr w:type="spellStart"/>
      <w:r w:rsidR="00812F6D">
        <w:t>Kamiseta</w:t>
      </w:r>
      <w:proofErr w:type="spellEnd"/>
      <w:r w:rsidR="00812F6D">
        <w:t>)</w:t>
      </w:r>
      <w:bookmarkEnd w:id="27"/>
    </w:p>
    <w:p w:rsidR="00843B15" w:rsidRPr="00380496" w:rsidRDefault="00843B15" w:rsidP="00E5113A">
      <w:pPr>
        <w:spacing w:before="200" w:after="120"/>
        <w:jc w:val="center"/>
        <w:rPr>
          <w:sz w:val="12"/>
          <w:szCs w:val="12"/>
          <w:lang w:val="eu-ES"/>
        </w:rPr>
      </w:pPr>
    </w:p>
    <w:p w:rsidR="00167E2E" w:rsidRDefault="00380496" w:rsidP="00E5113A">
      <w:pPr>
        <w:keepNext/>
        <w:spacing w:before="120" w:after="120"/>
        <w:ind w:left="576"/>
        <w:jc w:val="center"/>
      </w:pPr>
      <w:r w:rsidRPr="00380496">
        <w:rPr>
          <w:noProof/>
          <w:sz w:val="24"/>
          <w:szCs w:val="24"/>
          <w:lang w:eastAsia="es-ES"/>
        </w:rPr>
        <w:drawing>
          <wp:inline distT="0" distB="0" distL="0" distR="0" wp14:anchorId="780BC0AA" wp14:editId="75EB3BE8">
            <wp:extent cx="3244850" cy="1313964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3964" cy="13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96" w:rsidRDefault="00852BD2" w:rsidP="00167E2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8" w:name="_Toc506763043"/>
      <w:r w:rsidR="00332E51">
        <w:rPr>
          <w:noProof/>
          <w:sz w:val="24"/>
          <w:szCs w:val="24"/>
          <w:lang w:val="eu-ES"/>
        </w:rPr>
        <w:t>19</w:t>
      </w:r>
      <w:r>
        <w:rPr>
          <w:sz w:val="24"/>
          <w:szCs w:val="24"/>
          <w:lang w:val="eu-ES"/>
        </w:rPr>
        <w:fldChar w:fldCharType="end"/>
      </w:r>
      <w:r w:rsidR="00167E2E">
        <w:t xml:space="preserve">. </w:t>
      </w:r>
      <w:proofErr w:type="spellStart"/>
      <w:r w:rsidR="00167E2E">
        <w:t>Irudia</w:t>
      </w:r>
      <w:proofErr w:type="spellEnd"/>
      <w:r w:rsidR="00167E2E">
        <w:t xml:space="preserve">: </w:t>
      </w:r>
      <w:proofErr w:type="spellStart"/>
      <w:r w:rsidR="00167E2E" w:rsidRPr="002935B5">
        <w:t>Adibidea</w:t>
      </w:r>
      <w:proofErr w:type="spellEnd"/>
      <w:r w:rsidR="00167E2E" w:rsidRPr="002935B5">
        <w:t xml:space="preserve"> </w:t>
      </w:r>
      <w:r w:rsidR="00785AEF">
        <w:t>-</w:t>
      </w:r>
      <w:r w:rsidR="00167E2E" w:rsidRPr="002935B5">
        <w:t xml:space="preserve"> </w:t>
      </w:r>
      <w:proofErr w:type="spellStart"/>
      <w:proofErr w:type="gramStart"/>
      <w:r w:rsidR="00812F6D">
        <w:t>printDatuak</w:t>
      </w:r>
      <w:proofErr w:type="spellEnd"/>
      <w:r w:rsidR="00812F6D">
        <w:t>(</w:t>
      </w:r>
      <w:proofErr w:type="gramEnd"/>
      <w:r w:rsidR="00812F6D">
        <w:t xml:space="preserve">) </w:t>
      </w:r>
      <w:proofErr w:type="spellStart"/>
      <w:r w:rsidR="00812F6D">
        <w:t>m</w:t>
      </w:r>
      <w:r w:rsidR="00167E2E" w:rsidRPr="002935B5">
        <w:t>etodoa</w:t>
      </w:r>
      <w:proofErr w:type="spellEnd"/>
      <w:r w:rsidR="00812F6D">
        <w:t xml:space="preserve"> (</w:t>
      </w:r>
      <w:proofErr w:type="spellStart"/>
      <w:r w:rsidR="00812F6D">
        <w:t>Produktua</w:t>
      </w:r>
      <w:proofErr w:type="spellEnd"/>
      <w:r w:rsidR="00812F6D">
        <w:t>)</w:t>
      </w:r>
      <w:bookmarkEnd w:id="28"/>
    </w:p>
    <w:p w:rsidR="00380496" w:rsidRPr="00167E2E" w:rsidRDefault="00380496" w:rsidP="00167E2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812F6D" w:rsidRPr="00812F6D" w:rsidRDefault="00812F6D" w:rsidP="00E5113A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812F6D">
        <w:rPr>
          <w:sz w:val="24"/>
          <w:szCs w:val="24"/>
          <w:lang w:val="eu-ES"/>
        </w:rPr>
        <w:t>Metodo horrek, honako hau bueltatuko luke:</w:t>
      </w:r>
    </w:p>
    <w:p w:rsidR="00E5113A" w:rsidRDefault="00812F6D" w:rsidP="00E5113A">
      <w:pPr>
        <w:keepNext/>
        <w:spacing w:before="120" w:after="120"/>
        <w:ind w:left="576"/>
        <w:jc w:val="center"/>
      </w:pPr>
      <w:r w:rsidRPr="00812F6D">
        <w:rPr>
          <w:noProof/>
          <w:sz w:val="24"/>
          <w:szCs w:val="24"/>
          <w:lang w:eastAsia="es-ES"/>
        </w:rPr>
        <w:drawing>
          <wp:inline distT="0" distB="0" distL="0" distR="0" wp14:anchorId="5C6620C0" wp14:editId="55034E20">
            <wp:extent cx="1114748" cy="1076960"/>
            <wp:effectExtent l="0" t="0" r="9525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1783" cy="10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6D" w:rsidRDefault="00852BD2" w:rsidP="00E5113A">
      <w:pPr>
        <w:pStyle w:val="Descripcin"/>
        <w:jc w:val="center"/>
        <w:rPr>
          <w:b/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9" w:name="_Toc506763044"/>
      <w:r w:rsidR="00332E51">
        <w:rPr>
          <w:noProof/>
          <w:sz w:val="24"/>
          <w:szCs w:val="24"/>
          <w:lang w:val="eu-ES"/>
        </w:rPr>
        <w:t>20</w:t>
      </w:r>
      <w:r>
        <w:rPr>
          <w:sz w:val="24"/>
          <w:szCs w:val="24"/>
          <w:lang w:val="eu-ES"/>
        </w:rPr>
        <w:fldChar w:fldCharType="end"/>
      </w:r>
      <w:r w:rsidR="00E5113A">
        <w:t xml:space="preserve">. </w:t>
      </w:r>
      <w:proofErr w:type="spellStart"/>
      <w:r w:rsidR="00E5113A">
        <w:t>Irudia</w:t>
      </w:r>
      <w:proofErr w:type="spellEnd"/>
      <w:r w:rsidR="00E5113A">
        <w:t xml:space="preserve">: </w:t>
      </w:r>
      <w:proofErr w:type="spellStart"/>
      <w:r w:rsidR="00E5113A">
        <w:t>Adibidea</w:t>
      </w:r>
      <w:proofErr w:type="spellEnd"/>
      <w:r w:rsidR="00E5113A">
        <w:t xml:space="preserve"> - </w:t>
      </w:r>
      <w:proofErr w:type="spellStart"/>
      <w:proofErr w:type="gramStart"/>
      <w:r w:rsidR="00E5113A">
        <w:t>printDatuak</w:t>
      </w:r>
      <w:proofErr w:type="spellEnd"/>
      <w:r w:rsidR="00E5113A">
        <w:t>(</w:t>
      </w:r>
      <w:proofErr w:type="gramEnd"/>
      <w:r w:rsidR="00E5113A">
        <w:t>)</w:t>
      </w:r>
      <w:bookmarkEnd w:id="29"/>
    </w:p>
    <w:p w:rsidR="00E5113A" w:rsidRPr="00E5113A" w:rsidRDefault="00E5113A" w:rsidP="00E5113A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812F6D" w:rsidRDefault="00812F6D" w:rsidP="00E5113A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 w:rsidRPr="007E67AC">
        <w:rPr>
          <w:b/>
          <w:sz w:val="24"/>
          <w:szCs w:val="24"/>
          <w:lang w:val="eu-ES"/>
        </w:rPr>
        <w:t>printDatuak</w:t>
      </w:r>
      <w:proofErr w:type="spellEnd"/>
      <w:r w:rsidRPr="007E67AC">
        <w:rPr>
          <w:b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 klase guztietan sortu da. Honek, klaseko atributu guztien datuak erakusten ditu.</w:t>
      </w:r>
    </w:p>
    <w:p w:rsidR="00775080" w:rsidRDefault="00775080" w:rsidP="00E5113A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 w:rsidRPr="00775080">
        <w:rPr>
          <w:b/>
          <w:sz w:val="24"/>
          <w:szCs w:val="24"/>
          <w:lang w:val="eu-ES"/>
        </w:rPr>
        <w:lastRenderedPageBreak/>
        <w:t>printDatuak</w:t>
      </w:r>
      <w:proofErr w:type="spellEnd"/>
      <w:r w:rsidRPr="00775080">
        <w:rPr>
          <w:b/>
          <w:sz w:val="24"/>
          <w:szCs w:val="24"/>
          <w:lang w:val="eu-ES"/>
        </w:rPr>
        <w:t>()</w:t>
      </w:r>
      <w:r>
        <w:rPr>
          <w:sz w:val="24"/>
          <w:szCs w:val="24"/>
          <w:lang w:val="eu-ES"/>
        </w:rPr>
        <w:t xml:space="preserve"> metodoaz gain, beste hainbat sortu dira. Ondorengo irudian ikusi daitezke adibide batzuk.</w:t>
      </w:r>
      <w:r w:rsidR="00E1662D">
        <w:rPr>
          <w:sz w:val="24"/>
          <w:szCs w:val="24"/>
          <w:lang w:val="eu-ES"/>
        </w:rPr>
        <w:t xml:space="preserve"> Metodo hauek, Kamiseta klasean definituta daudenak dira. Hauek, ondoren, Kamiseta kudeatzeko sortuta dauden beste klasean erabiliko dira, datu zehatz batzuk bistaratzeko.</w:t>
      </w:r>
    </w:p>
    <w:p w:rsidR="00775080" w:rsidRDefault="00775080" w:rsidP="00775080">
      <w:pPr>
        <w:keepNext/>
        <w:spacing w:before="120" w:after="120"/>
        <w:ind w:left="576"/>
        <w:jc w:val="center"/>
      </w:pPr>
      <w:r w:rsidRPr="00775080">
        <w:rPr>
          <w:noProof/>
          <w:sz w:val="24"/>
          <w:szCs w:val="24"/>
          <w:lang w:eastAsia="es-ES"/>
        </w:rPr>
        <w:drawing>
          <wp:inline distT="0" distB="0" distL="0" distR="0" wp14:anchorId="7AD8FC6F" wp14:editId="71593438">
            <wp:extent cx="3678071" cy="276634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655" cy="27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0" w:rsidRDefault="00775080" w:rsidP="00775080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0" w:name="_Toc506763045"/>
      <w:r w:rsidR="00332E51">
        <w:rPr>
          <w:noProof/>
          <w:sz w:val="24"/>
          <w:szCs w:val="24"/>
          <w:lang w:val="eu-ES"/>
        </w:rPr>
        <w:t>21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Metodoak</w:t>
      </w:r>
      <w:bookmarkEnd w:id="30"/>
      <w:proofErr w:type="spellEnd"/>
    </w:p>
    <w:p w:rsidR="00775080" w:rsidRPr="00775080" w:rsidRDefault="00775080" w:rsidP="00775080">
      <w:pPr>
        <w:spacing w:before="120" w:after="200"/>
        <w:ind w:left="576"/>
        <w:jc w:val="center"/>
        <w:rPr>
          <w:sz w:val="12"/>
          <w:szCs w:val="12"/>
          <w:lang w:val="eu-ES"/>
        </w:rPr>
      </w:pPr>
    </w:p>
    <w:p w:rsidR="00E5727D" w:rsidRPr="00F57B32" w:rsidRDefault="00E5727D" w:rsidP="00E5727D">
      <w:pPr>
        <w:pStyle w:val="Ttulo3"/>
        <w:numPr>
          <w:ilvl w:val="2"/>
          <w:numId w:val="1"/>
        </w:numPr>
        <w:ind w:left="1082"/>
        <w:rPr>
          <w:b/>
          <w:i/>
          <w:color w:val="auto"/>
          <w:lang w:val="eu-ES"/>
        </w:rPr>
      </w:pPr>
      <w:bookmarkStart w:id="31" w:name="_Getter_&amp;_Setter"/>
      <w:bookmarkStart w:id="32" w:name="_Toc506762967"/>
      <w:bookmarkEnd w:id="31"/>
      <w:r w:rsidRPr="00F57B32">
        <w:rPr>
          <w:b/>
          <w:i/>
          <w:color w:val="auto"/>
          <w:lang w:val="eu-ES"/>
        </w:rPr>
        <w:t>Metodo estatikoak</w:t>
      </w:r>
      <w:bookmarkEnd w:id="32"/>
    </w:p>
    <w:p w:rsidR="00954C2E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Kamisetak, prakak, jertseak, bezeroak… hauetako klase kudeatzeko, beste klase bat sortu da, </w:t>
      </w:r>
      <w:r w:rsidRPr="00954C2E">
        <w:rPr>
          <w:b/>
          <w:sz w:val="24"/>
          <w:szCs w:val="24"/>
          <w:lang w:val="eu-ES"/>
        </w:rPr>
        <w:t>KamisetaKudeatu.java</w:t>
      </w:r>
      <w:r>
        <w:rPr>
          <w:sz w:val="24"/>
          <w:szCs w:val="24"/>
          <w:lang w:val="eu-ES"/>
        </w:rPr>
        <w:t xml:space="preserve"> bezalakoak. Kudeatzeko k</w:t>
      </w:r>
      <w:r w:rsidR="0008473C">
        <w:rPr>
          <w:sz w:val="24"/>
          <w:szCs w:val="24"/>
          <w:lang w:val="eu-ES"/>
        </w:rPr>
        <w:t xml:space="preserve">lase hauetako bakoitzean, </w:t>
      </w:r>
      <w:proofErr w:type="spellStart"/>
      <w:r w:rsidR="0008473C">
        <w:rPr>
          <w:sz w:val="24"/>
          <w:szCs w:val="24"/>
          <w:lang w:val="eu-ES"/>
        </w:rPr>
        <w:t>ArrayL</w:t>
      </w:r>
      <w:r>
        <w:rPr>
          <w:sz w:val="24"/>
          <w:szCs w:val="24"/>
          <w:lang w:val="eu-ES"/>
        </w:rPr>
        <w:t>ist</w:t>
      </w:r>
      <w:proofErr w:type="spellEnd"/>
      <w:r>
        <w:rPr>
          <w:sz w:val="24"/>
          <w:szCs w:val="24"/>
          <w:lang w:val="eu-ES"/>
        </w:rPr>
        <w:t xml:space="preserve"> bat sortu da objektuak bertan gordetzeko eta metodo estatikoak, objektuak kudeatzeko. </w:t>
      </w:r>
    </w:p>
    <w:p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Metodo estatikok definitzeko, </w:t>
      </w:r>
      <w:r w:rsidRPr="00166256">
        <w:rPr>
          <w:i/>
          <w:sz w:val="24"/>
          <w:szCs w:val="24"/>
          <w:lang w:val="eu-ES"/>
        </w:rPr>
        <w:t>“</w:t>
      </w:r>
      <w:proofErr w:type="spellStart"/>
      <w:r w:rsidRPr="00166256">
        <w:rPr>
          <w:i/>
          <w:sz w:val="24"/>
          <w:szCs w:val="24"/>
          <w:lang w:val="eu-ES"/>
        </w:rPr>
        <w:t>static</w:t>
      </w:r>
      <w:proofErr w:type="spellEnd"/>
      <w:r w:rsidRPr="00166256">
        <w:rPr>
          <w:i/>
          <w:sz w:val="24"/>
          <w:szCs w:val="24"/>
          <w:lang w:val="eu-ES"/>
        </w:rPr>
        <w:t>”</w:t>
      </w:r>
      <w:r w:rsidR="00954C2E">
        <w:rPr>
          <w:sz w:val="24"/>
          <w:szCs w:val="24"/>
          <w:lang w:val="eu-ES"/>
        </w:rPr>
        <w:t xml:space="preserve"> hitza erabiltzen da. </w:t>
      </w:r>
    </w:p>
    <w:p w:rsidR="00936A16" w:rsidRDefault="00936A16" w:rsidP="00936A16">
      <w:pPr>
        <w:keepNext/>
        <w:spacing w:before="200" w:after="120"/>
        <w:ind w:left="1082"/>
        <w:jc w:val="center"/>
      </w:pPr>
      <w:r w:rsidRPr="00936A16">
        <w:rPr>
          <w:noProof/>
          <w:sz w:val="24"/>
          <w:szCs w:val="24"/>
          <w:lang w:eastAsia="es-ES"/>
        </w:rPr>
        <w:drawing>
          <wp:inline distT="0" distB="0" distL="0" distR="0" wp14:anchorId="063538F7" wp14:editId="42D70F82">
            <wp:extent cx="2934109" cy="190527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16" w:rsidRDefault="00936A16" w:rsidP="00936A16">
      <w:pPr>
        <w:pStyle w:val="Descripcin"/>
        <w:ind w:left="1082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3" w:name="_Toc506763046"/>
      <w:r w:rsidR="00332E51">
        <w:rPr>
          <w:noProof/>
          <w:sz w:val="24"/>
          <w:szCs w:val="24"/>
          <w:lang w:val="eu-ES"/>
        </w:rPr>
        <w:t>22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</w:t>
      </w:r>
      <w:proofErr w:type="spellEnd"/>
      <w:r>
        <w:t xml:space="preserve"> </w:t>
      </w:r>
      <w:proofErr w:type="spellStart"/>
      <w:r>
        <w:t>bat</w:t>
      </w:r>
      <w:proofErr w:type="spellEnd"/>
      <w:r>
        <w:t xml:space="preserve"> </w:t>
      </w:r>
      <w:proofErr w:type="spellStart"/>
      <w:r>
        <w:t>definitu</w:t>
      </w:r>
      <w:bookmarkEnd w:id="33"/>
      <w:proofErr w:type="spellEnd"/>
    </w:p>
    <w:p w:rsidR="00954C2E" w:rsidRPr="00954C2E" w:rsidRDefault="00954C2E" w:rsidP="00954C2E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:rsidR="00954C2E" w:rsidRDefault="00954C2E" w:rsidP="00954C2E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hauek, instantzia berririk egin gabe erabili daitezke.</w:t>
      </w:r>
    </w:p>
    <w:p w:rsidR="00EB0411" w:rsidRDefault="00954C2E" w:rsidP="00EB0411">
      <w:pPr>
        <w:keepNext/>
        <w:spacing w:before="200" w:after="120"/>
        <w:ind w:left="708"/>
        <w:jc w:val="center"/>
      </w:pPr>
      <w:r w:rsidRPr="00954C2E">
        <w:rPr>
          <w:noProof/>
          <w:sz w:val="24"/>
          <w:szCs w:val="24"/>
          <w:lang w:eastAsia="es-ES"/>
        </w:rPr>
        <w:drawing>
          <wp:inline distT="0" distB="0" distL="0" distR="0" wp14:anchorId="4F7AB568" wp14:editId="318E460D">
            <wp:extent cx="2657846" cy="238158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7D" w:rsidRDefault="00EB0411" w:rsidP="00EB041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4" w:name="_Toc506763047"/>
      <w:r w:rsidR="00332E51">
        <w:rPr>
          <w:noProof/>
          <w:sz w:val="24"/>
          <w:szCs w:val="24"/>
          <w:lang w:val="eu-ES"/>
        </w:rPr>
        <w:t>23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estatikoak</w:t>
      </w:r>
      <w:proofErr w:type="spellEnd"/>
      <w:r>
        <w:t xml:space="preserve"> </w:t>
      </w:r>
      <w:proofErr w:type="spellStart"/>
      <w:r>
        <w:t>erabiltzen</w:t>
      </w:r>
      <w:bookmarkEnd w:id="34"/>
      <w:proofErr w:type="spellEnd"/>
    </w:p>
    <w:p w:rsidR="00EB0411" w:rsidRPr="00EB0411" w:rsidRDefault="00EB0411" w:rsidP="00EB0411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:rsidR="00166256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Irudian ikusten den bezala, </w:t>
      </w:r>
      <w:proofErr w:type="spellStart"/>
      <w:r>
        <w:rPr>
          <w:sz w:val="24"/>
          <w:szCs w:val="24"/>
          <w:lang w:val="eu-ES"/>
        </w:rPr>
        <w:t>kamisetaGehitu</w:t>
      </w:r>
      <w:proofErr w:type="spellEnd"/>
      <w:r>
        <w:rPr>
          <w:sz w:val="24"/>
          <w:szCs w:val="24"/>
          <w:lang w:val="eu-ES"/>
        </w:rPr>
        <w:t xml:space="preserve">() metodo estatikoa da, eta metodo hori erabiltzeko, ez dago </w:t>
      </w:r>
      <w:proofErr w:type="spellStart"/>
      <w:r>
        <w:rPr>
          <w:sz w:val="24"/>
          <w:szCs w:val="24"/>
          <w:lang w:val="eu-ES"/>
        </w:rPr>
        <w:t>instantziatu</w:t>
      </w:r>
      <w:proofErr w:type="spellEnd"/>
      <w:r>
        <w:rPr>
          <w:sz w:val="24"/>
          <w:szCs w:val="24"/>
          <w:lang w:val="eu-ES"/>
        </w:rPr>
        <w:t xml:space="preserve"> beharrik. Nahikoa da metodoa definituta dagoen klasearen izena aurretik jartzea. </w:t>
      </w:r>
    </w:p>
    <w:p w:rsidR="00954C2E" w:rsidRPr="00954C2E" w:rsidRDefault="00954C2E" w:rsidP="00954C2E">
      <w:pPr>
        <w:spacing w:before="200" w:after="200"/>
        <w:ind w:left="1416"/>
        <w:jc w:val="center"/>
        <w:rPr>
          <w:b/>
          <w:sz w:val="24"/>
          <w:szCs w:val="24"/>
          <w:lang w:val="eu-ES"/>
        </w:rPr>
      </w:pPr>
      <w:r w:rsidRPr="00954C2E">
        <w:rPr>
          <w:b/>
          <w:sz w:val="24"/>
          <w:szCs w:val="24"/>
          <w:lang w:val="eu-ES"/>
        </w:rPr>
        <w:t>&lt;</w:t>
      </w:r>
      <w:proofErr w:type="spellStart"/>
      <w:r w:rsidRPr="00954C2E">
        <w:rPr>
          <w:b/>
          <w:sz w:val="24"/>
          <w:szCs w:val="24"/>
          <w:lang w:val="eu-ES"/>
        </w:rPr>
        <w:t>Klase_izena</w:t>
      </w:r>
      <w:proofErr w:type="spellEnd"/>
      <w:r w:rsidRPr="00954C2E">
        <w:rPr>
          <w:b/>
          <w:sz w:val="24"/>
          <w:szCs w:val="24"/>
          <w:lang w:val="eu-ES"/>
        </w:rPr>
        <w:t>&gt;.&lt;</w:t>
      </w:r>
      <w:proofErr w:type="spellStart"/>
      <w:r w:rsidRPr="00954C2E">
        <w:rPr>
          <w:b/>
          <w:sz w:val="24"/>
          <w:szCs w:val="24"/>
          <w:lang w:val="eu-ES"/>
        </w:rPr>
        <w:t>metodo_estatiko_izena</w:t>
      </w:r>
      <w:proofErr w:type="spellEnd"/>
      <w:r w:rsidRPr="00954C2E">
        <w:rPr>
          <w:b/>
          <w:sz w:val="24"/>
          <w:szCs w:val="24"/>
          <w:lang w:val="eu-ES"/>
        </w:rPr>
        <w:t>&gt;;</w:t>
      </w:r>
    </w:p>
    <w:p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Metodo estatikoen adibide batzuk, hondoko irudian ikusten da.</w:t>
      </w:r>
      <w:r w:rsidR="00EB0411">
        <w:rPr>
          <w:sz w:val="24"/>
          <w:szCs w:val="24"/>
          <w:lang w:val="eu-ES"/>
        </w:rPr>
        <w:t xml:space="preserve"> Aurretik komentatu bezala, objektuak gordetzeko </w:t>
      </w:r>
      <w:proofErr w:type="spellStart"/>
      <w:r w:rsidR="00EB0411">
        <w:rPr>
          <w:sz w:val="24"/>
          <w:szCs w:val="24"/>
          <w:lang w:val="eu-ES"/>
        </w:rPr>
        <w:t>ArrayList</w:t>
      </w:r>
      <w:proofErr w:type="spellEnd"/>
      <w:r w:rsidR="00EB0411">
        <w:rPr>
          <w:sz w:val="24"/>
          <w:szCs w:val="24"/>
          <w:lang w:val="eu-ES"/>
        </w:rPr>
        <w:t xml:space="preserve"> bat sortu da eta objektu horiek kudeatzeko (gehitu, ezabatu, erakutsi…) metodo estatikoak.</w:t>
      </w:r>
    </w:p>
    <w:p w:rsidR="00F648C7" w:rsidRDefault="00F648C7" w:rsidP="0008473C">
      <w:pPr>
        <w:keepNext/>
        <w:spacing w:before="200" w:after="120"/>
        <w:ind w:left="680"/>
        <w:jc w:val="center"/>
      </w:pPr>
      <w:r w:rsidRPr="00F648C7">
        <w:rPr>
          <w:noProof/>
          <w:sz w:val="24"/>
          <w:szCs w:val="24"/>
          <w:lang w:eastAsia="es-ES"/>
        </w:rPr>
        <w:drawing>
          <wp:inline distT="0" distB="0" distL="0" distR="0" wp14:anchorId="3A223072" wp14:editId="4CA96971">
            <wp:extent cx="5244998" cy="3121599"/>
            <wp:effectExtent l="0" t="0" r="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81" cy="31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27" w:rsidRDefault="00F648C7" w:rsidP="00F648C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5" w:name="_Toc506763048"/>
      <w:r w:rsidR="00332E51">
        <w:rPr>
          <w:noProof/>
          <w:sz w:val="24"/>
          <w:szCs w:val="24"/>
          <w:lang w:val="eu-ES"/>
        </w:rPr>
        <w:t>24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estatikoak</w:t>
      </w:r>
      <w:bookmarkEnd w:id="35"/>
      <w:proofErr w:type="spellEnd"/>
    </w:p>
    <w:p w:rsidR="00F648C7" w:rsidRPr="00E5113A" w:rsidRDefault="00F648C7" w:rsidP="00F648C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F648C7" w:rsidRDefault="0008473C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estatiko baten adibidea ondoko irudian ikusi daiteke. Metodo hau, objektu bat (kamiseta kasu hon</w:t>
      </w:r>
      <w:r w:rsidR="007E4E2F">
        <w:rPr>
          <w:sz w:val="24"/>
          <w:szCs w:val="24"/>
          <w:lang w:val="eu-ES"/>
        </w:rPr>
        <w:t>e</w:t>
      </w:r>
      <w:r>
        <w:rPr>
          <w:sz w:val="24"/>
          <w:szCs w:val="24"/>
          <w:lang w:val="eu-ES"/>
        </w:rPr>
        <w:t xml:space="preserve">tan)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>-era gehitzeko sortu da.</w:t>
      </w:r>
    </w:p>
    <w:p w:rsidR="0008473C" w:rsidRPr="0008473C" w:rsidRDefault="0008473C" w:rsidP="0008473C">
      <w:pPr>
        <w:pStyle w:val="Prrafodelista"/>
        <w:numPr>
          <w:ilvl w:val="0"/>
          <w:numId w:val="18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08473C">
        <w:rPr>
          <w:sz w:val="24"/>
          <w:szCs w:val="24"/>
          <w:lang w:val="eu-ES"/>
        </w:rPr>
        <w:t>Objektuaren instantzia berria sortzen da.</w:t>
      </w:r>
    </w:p>
    <w:p w:rsidR="0008473C" w:rsidRDefault="0008473C" w:rsidP="0008473C">
      <w:pPr>
        <w:pStyle w:val="Prrafodelista"/>
        <w:numPr>
          <w:ilvl w:val="0"/>
          <w:numId w:val="18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Sortutako instantzia berri hori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 xml:space="preserve">-era gehitu. Honetarako, </w:t>
      </w:r>
      <w:proofErr w:type="spellStart"/>
      <w:r w:rsidRPr="0008473C">
        <w:rPr>
          <w:b/>
          <w:i/>
          <w:sz w:val="24"/>
          <w:szCs w:val="24"/>
          <w:lang w:val="eu-ES"/>
        </w:rPr>
        <w:t>alKami.add</w:t>
      </w:r>
      <w:proofErr w:type="spellEnd"/>
      <w:r w:rsidRPr="0008473C">
        <w:rPr>
          <w:b/>
          <w:i/>
          <w:sz w:val="24"/>
          <w:szCs w:val="24"/>
          <w:lang w:val="eu-ES"/>
        </w:rPr>
        <w:t>(kami1);</w:t>
      </w:r>
      <w:r>
        <w:rPr>
          <w:sz w:val="24"/>
          <w:szCs w:val="24"/>
          <w:lang w:val="eu-ES"/>
        </w:rPr>
        <w:t xml:space="preserve"> </w:t>
      </w:r>
      <w:proofErr w:type="spellStart"/>
      <w:r>
        <w:rPr>
          <w:sz w:val="24"/>
          <w:szCs w:val="24"/>
          <w:lang w:val="eu-ES"/>
        </w:rPr>
        <w:t>erbiltzen</w:t>
      </w:r>
      <w:proofErr w:type="spellEnd"/>
      <w:r>
        <w:rPr>
          <w:sz w:val="24"/>
          <w:szCs w:val="24"/>
          <w:lang w:val="eu-ES"/>
        </w:rPr>
        <w:t xml:space="preserve"> da.</w:t>
      </w:r>
    </w:p>
    <w:p w:rsidR="00F648C7" w:rsidRDefault="00DB7C51" w:rsidP="0008473C">
      <w:pPr>
        <w:keepNext/>
        <w:spacing w:before="200" w:after="120"/>
        <w:ind w:left="1416"/>
        <w:jc w:val="center"/>
      </w:pPr>
      <w:r w:rsidRPr="00DB7C51">
        <w:drawing>
          <wp:inline distT="0" distB="0" distL="0" distR="0" wp14:anchorId="33108BFB" wp14:editId="3E1E3006">
            <wp:extent cx="4811760" cy="1468311"/>
            <wp:effectExtent l="0" t="0" r="8255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442" cy="14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C7" w:rsidRDefault="00F648C7" w:rsidP="00F648C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6" w:name="_Toc506763049"/>
      <w:r w:rsidR="00332E51">
        <w:rPr>
          <w:noProof/>
          <w:sz w:val="24"/>
          <w:szCs w:val="24"/>
          <w:lang w:val="eu-ES"/>
        </w:rPr>
        <w:t>25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estatikoa</w:t>
      </w:r>
      <w:bookmarkEnd w:id="36"/>
      <w:proofErr w:type="spellEnd"/>
    </w:p>
    <w:p w:rsidR="00F648C7" w:rsidRPr="00E5113A" w:rsidRDefault="00F648C7" w:rsidP="00F648C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5305A0" w:rsidRDefault="005305A0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</w:p>
    <w:p w:rsidR="005305A0" w:rsidRDefault="005305A0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</w:p>
    <w:p w:rsidR="00F648C7" w:rsidRDefault="005305A0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Sortu diren metodo estatikoak honako hauek dira:</w:t>
      </w:r>
    </w:p>
    <w:p w:rsidR="00DB7C51" w:rsidRDefault="00DB7C51" w:rsidP="00DB7C51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i/>
          <w:sz w:val="24"/>
          <w:szCs w:val="24"/>
          <w:u w:val="single"/>
          <w:lang w:val="eu-ES"/>
        </w:rPr>
        <w:t>Metodoak</w:t>
      </w:r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bookmarkStart w:id="37" w:name="_GoBack"/>
      <w:r w:rsidR="002510D8" w:rsidRPr="002510D8">
        <w:rPr>
          <w:sz w:val="24"/>
          <w:szCs w:val="24"/>
          <w:lang w:val="eu-ES"/>
        </w:rPr>
        <w:drawing>
          <wp:inline distT="0" distB="0" distL="0" distR="0" wp14:anchorId="031C79A0" wp14:editId="50CB4B9A">
            <wp:extent cx="833872" cy="153821"/>
            <wp:effectExtent l="0" t="0" r="4445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3424" cy="1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r>
        <w:rPr>
          <w:sz w:val="24"/>
          <w:szCs w:val="24"/>
          <w:lang w:val="eu-ES"/>
        </w:rPr>
        <w:t>)</w:t>
      </w:r>
    </w:p>
    <w:p w:rsidR="00DB7C51" w:rsidRPr="00DF53DF" w:rsidRDefault="00DB7C51" w:rsidP="00DB7C5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tailaKontrolatu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taila: String</w:t>
      </w:r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sz w:val="24"/>
          <w:szCs w:val="24"/>
          <w:lang w:val="eu-ES"/>
        </w:rPr>
        <w:t xml:space="preserve"> </w:t>
      </w:r>
      <w:r w:rsidR="006C29E0">
        <w:t xml:space="preserve">eta </w:t>
      </w:r>
      <w:proofErr w:type="spellStart"/>
      <w:r w:rsidR="006C29E0">
        <w:rPr>
          <w:b/>
          <w:sz w:val="24"/>
          <w:szCs w:val="24"/>
          <w:lang w:val="eu-ES"/>
        </w:rPr>
        <w:t>tailaKontrolatu</w:t>
      </w:r>
      <w:proofErr w:type="spellEnd"/>
      <w:r w:rsidR="006C29E0" w:rsidRPr="00C81D5A">
        <w:rPr>
          <w:b/>
          <w:sz w:val="24"/>
          <w:szCs w:val="24"/>
          <w:lang w:val="eu-ES"/>
        </w:rPr>
        <w:t>(</w:t>
      </w:r>
      <w:r w:rsidR="006C29E0">
        <w:rPr>
          <w:b/>
          <w:sz w:val="24"/>
          <w:szCs w:val="24"/>
          <w:lang w:val="eu-ES"/>
        </w:rPr>
        <w:t xml:space="preserve">taila: </w:t>
      </w:r>
      <w:proofErr w:type="spellStart"/>
      <w:r w:rsidR="006C29E0">
        <w:rPr>
          <w:b/>
          <w:sz w:val="24"/>
          <w:szCs w:val="24"/>
          <w:lang w:val="eu-ES"/>
        </w:rPr>
        <w:t>int</w:t>
      </w:r>
      <w:proofErr w:type="spellEnd"/>
      <w:r w:rsidR="006C29E0"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="006C29E0">
        <w:rPr>
          <w:b/>
          <w:sz w:val="24"/>
          <w:szCs w:val="24"/>
          <w:lang w:val="eu-ES"/>
        </w:rPr>
        <w:t>boolean</w:t>
      </w:r>
      <w:proofErr w:type="spellEnd"/>
      <w:r w:rsidR="006C29E0"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t>produktuen taila kontrolatzeko metodoa. Taila, array-</w:t>
      </w:r>
      <w:proofErr w:type="spellStart"/>
      <w:r w:rsidRPr="00DB7C51">
        <w:rPr>
          <w:sz w:val="24"/>
          <w:szCs w:val="24"/>
          <w:lang w:val="eu-ES"/>
        </w:rPr>
        <w:t>ean</w:t>
      </w:r>
      <w:proofErr w:type="spellEnd"/>
      <w:r w:rsidRPr="00DB7C51">
        <w:rPr>
          <w:sz w:val="24"/>
          <w:szCs w:val="24"/>
          <w:lang w:val="eu-ES"/>
        </w:rPr>
        <w:t xml:space="preserve"> dagoen konprobatzen du</w:t>
      </w:r>
      <w:r>
        <w:rPr>
          <w:sz w:val="24"/>
          <w:szCs w:val="24"/>
          <w:lang w:val="eu-ES"/>
        </w:rPr>
        <w:t>.</w:t>
      </w:r>
    </w:p>
    <w:p w:rsidR="00DB7C51" w:rsidRPr="006C29E0" w:rsidRDefault="00DB7C51" w:rsidP="006C29E0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6C29E0">
        <w:rPr>
          <w:b/>
          <w:sz w:val="24"/>
          <w:szCs w:val="24"/>
          <w:lang w:val="eu-ES"/>
        </w:rPr>
        <w:t>sexuaKontrolatu</w:t>
      </w:r>
      <w:proofErr w:type="spellEnd"/>
      <w:r w:rsidRPr="006C29E0">
        <w:rPr>
          <w:b/>
          <w:sz w:val="24"/>
          <w:szCs w:val="24"/>
          <w:lang w:val="eu-ES"/>
        </w:rPr>
        <w:t xml:space="preserve">(sexua: String): </w:t>
      </w:r>
      <w:proofErr w:type="spellStart"/>
      <w:r w:rsidRPr="006C29E0">
        <w:rPr>
          <w:b/>
          <w:sz w:val="24"/>
          <w:szCs w:val="24"/>
          <w:lang w:val="eu-ES"/>
        </w:rPr>
        <w:t>boolean</w:t>
      </w:r>
      <w:proofErr w:type="spellEnd"/>
      <w:r w:rsidRPr="006C29E0"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b/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produktuen edo pertsonan sexua (emakumea edo gizona) kontrolatzeko metodoa. Sexua, array-</w:t>
      </w:r>
      <w:proofErr w:type="spellStart"/>
      <w:r w:rsidR="006C29E0" w:rsidRPr="006C29E0">
        <w:rPr>
          <w:sz w:val="24"/>
          <w:szCs w:val="24"/>
          <w:lang w:val="eu-ES"/>
        </w:rPr>
        <w:t>ean</w:t>
      </w:r>
      <w:proofErr w:type="spellEnd"/>
      <w:r w:rsidR="006C29E0" w:rsidRPr="006C29E0">
        <w:rPr>
          <w:sz w:val="24"/>
          <w:szCs w:val="24"/>
          <w:lang w:val="eu-ES"/>
        </w:rPr>
        <w:t xml:space="preserve"> dagoen konprobatzen du.</w:t>
      </w:r>
    </w:p>
    <w:p w:rsidR="00DB7C51" w:rsidRPr="006C29E0" w:rsidRDefault="00DB7C51" w:rsidP="006C29E0">
      <w:pPr>
        <w:pStyle w:val="Prrafodelista"/>
        <w:numPr>
          <w:ilvl w:val="0"/>
          <w:numId w:val="21"/>
        </w:numPr>
        <w:spacing w:before="120" w:after="12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emailBalidazioa</w:t>
      </w:r>
      <w:proofErr w:type="spellEnd"/>
      <w:r>
        <w:rPr>
          <w:b/>
          <w:sz w:val="24"/>
          <w:szCs w:val="24"/>
          <w:lang w:val="eu-ES"/>
        </w:rPr>
        <w:t>(</w:t>
      </w:r>
      <w:proofErr w:type="spellStart"/>
      <w:r>
        <w:rPr>
          <w:b/>
          <w:sz w:val="24"/>
          <w:szCs w:val="24"/>
          <w:lang w:val="eu-ES"/>
        </w:rPr>
        <w:t>mail</w:t>
      </w:r>
      <w:proofErr w:type="spellEnd"/>
      <w:r>
        <w:rPr>
          <w:b/>
          <w:sz w:val="24"/>
          <w:szCs w:val="24"/>
          <w:lang w:val="eu-ES"/>
        </w:rPr>
        <w:t xml:space="preserve">: String):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="006C29E0">
        <w:rPr>
          <w:b/>
          <w:sz w:val="24"/>
          <w:szCs w:val="24"/>
          <w:lang w:val="eu-ES"/>
        </w:rPr>
        <w:t xml:space="preserve"> </w:t>
      </w:r>
      <w:proofErr w:type="spellStart"/>
      <w:r w:rsidR="006C29E0" w:rsidRPr="006C29E0">
        <w:rPr>
          <w:sz w:val="24"/>
          <w:szCs w:val="24"/>
          <w:lang w:val="eu-ES"/>
        </w:rPr>
        <w:t>Email</w:t>
      </w:r>
      <w:proofErr w:type="spellEnd"/>
      <w:r w:rsidR="006C29E0" w:rsidRPr="006C29E0">
        <w:rPr>
          <w:sz w:val="24"/>
          <w:szCs w:val="24"/>
          <w:lang w:val="eu-ES"/>
        </w:rPr>
        <w:t>-a ondo estrukturatuta dagoen konprobatzen duen metodoa.</w:t>
      </w:r>
      <w:r w:rsidR="006C29E0">
        <w:rPr>
          <w:sz w:val="24"/>
          <w:szCs w:val="24"/>
          <w:lang w:val="eu-ES"/>
        </w:rPr>
        <w:t xml:space="preserve"> </w:t>
      </w:r>
      <w:proofErr w:type="spellStart"/>
      <w:r w:rsidR="006C29E0" w:rsidRPr="006C29E0">
        <w:rPr>
          <w:sz w:val="24"/>
          <w:szCs w:val="24"/>
          <w:lang w:val="eu-ES"/>
        </w:rPr>
        <w:t>Expresio</w:t>
      </w:r>
      <w:proofErr w:type="spellEnd"/>
      <w:r w:rsidR="006C29E0" w:rsidRPr="006C29E0">
        <w:rPr>
          <w:sz w:val="24"/>
          <w:szCs w:val="24"/>
          <w:lang w:val="eu-ES"/>
        </w:rPr>
        <w:t xml:space="preserve"> erregularrak erabiltzen dira (adibidea@adibidea.com)</w:t>
      </w:r>
    </w:p>
    <w:p w:rsidR="00DB7C51" w:rsidRDefault="00DB7C51" w:rsidP="006C29E0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>
        <w:rPr>
          <w:b/>
          <w:sz w:val="24"/>
          <w:szCs w:val="24"/>
          <w:lang w:val="eu-ES"/>
        </w:rPr>
        <w:t>nanBalidazioa</w:t>
      </w:r>
      <w:proofErr w:type="spellEnd"/>
      <w:r>
        <w:rPr>
          <w:b/>
          <w:sz w:val="24"/>
          <w:szCs w:val="24"/>
          <w:lang w:val="eu-ES"/>
        </w:rPr>
        <w:t>(</w:t>
      </w:r>
      <w:proofErr w:type="spellStart"/>
      <w:r>
        <w:rPr>
          <w:b/>
          <w:sz w:val="24"/>
          <w:szCs w:val="24"/>
          <w:lang w:val="eu-ES"/>
        </w:rPr>
        <w:t>nan</w:t>
      </w:r>
      <w:proofErr w:type="spellEnd"/>
      <w:r>
        <w:rPr>
          <w:b/>
          <w:sz w:val="24"/>
          <w:szCs w:val="24"/>
          <w:lang w:val="eu-ES"/>
        </w:rPr>
        <w:t xml:space="preserve">: String): </w:t>
      </w:r>
      <w:proofErr w:type="spellStart"/>
      <w:r>
        <w:rPr>
          <w:b/>
          <w:sz w:val="24"/>
          <w:szCs w:val="24"/>
          <w:lang w:val="eu-ES"/>
        </w:rPr>
        <w:t>boolean</w:t>
      </w:r>
      <w:proofErr w:type="spellEnd"/>
      <w:r>
        <w:rPr>
          <w:b/>
          <w:sz w:val="24"/>
          <w:szCs w:val="24"/>
          <w:lang w:val="eu-ES"/>
        </w:rPr>
        <w:t xml:space="preserve">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NAN zenbakia egokia den edo ez konprobatzen duen metodoa.</w:t>
      </w:r>
    </w:p>
    <w:p w:rsidR="006C29E0" w:rsidRPr="006C29E0" w:rsidRDefault="006C29E0" w:rsidP="006C29E0">
      <w:pPr>
        <w:spacing w:after="0"/>
        <w:ind w:left="1776"/>
        <w:jc w:val="both"/>
        <w:rPr>
          <w:sz w:val="4"/>
          <w:szCs w:val="12"/>
          <w:lang w:val="eu-ES"/>
        </w:rPr>
      </w:pPr>
    </w:p>
    <w:p w:rsidR="005305A0" w:rsidRPr="00C81D5A" w:rsidRDefault="005305A0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BezeroaKudeatu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3977CA1D" wp14:editId="0EEC4F2C">
            <wp:extent cx="1092200" cy="147817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0538" cy="1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bezero berri bat gehitu.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bezeroaEzabatu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 xml:space="preserve">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bezero bat ezabatu, NAN-aren arabera.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erregistratutako bezero guztiak erakutsi.</w:t>
      </w:r>
    </w:p>
    <w:p w:rsidR="00C81D5A" w:rsidRDefault="005305A0" w:rsidP="00C81D5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bezeroaDatuakAldatu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>: String</w:t>
      </w:r>
      <w:r w:rsidR="00DB7C51">
        <w:rPr>
          <w:b/>
          <w:sz w:val="24"/>
          <w:szCs w:val="24"/>
          <w:lang w:val="eu-ES"/>
        </w:rPr>
        <w:t xml:space="preserve">, aukera: </w:t>
      </w:r>
      <w:proofErr w:type="spellStart"/>
      <w:r w:rsidR="00DB7C51">
        <w:rPr>
          <w:b/>
          <w:sz w:val="24"/>
          <w:szCs w:val="24"/>
          <w:lang w:val="eu-ES"/>
        </w:rPr>
        <w:t>int</w:t>
      </w:r>
      <w:proofErr w:type="spellEnd"/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bezero baten datuak aldatu.</w:t>
      </w:r>
    </w:p>
    <w:p w:rsidR="00C81D5A" w:rsidRPr="00C81D5A" w:rsidRDefault="00C81D5A" w:rsidP="00C81D5A">
      <w:pPr>
        <w:spacing w:after="0"/>
        <w:ind w:left="1416"/>
        <w:jc w:val="both"/>
        <w:rPr>
          <w:sz w:val="4"/>
          <w:szCs w:val="12"/>
          <w:lang w:val="eu-ES"/>
        </w:rPr>
      </w:pPr>
    </w:p>
    <w:p w:rsidR="005305A0" w:rsidRPr="00C81D5A" w:rsidRDefault="005305A0" w:rsidP="005305A0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LangileaKudeatu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="00AD0081" w:rsidRPr="00C81D5A">
        <w:rPr>
          <w:sz w:val="24"/>
          <w:szCs w:val="24"/>
          <w:lang w:val="eu-ES"/>
        </w:rPr>
        <w:t xml:space="preserve"> (</w:t>
      </w:r>
      <w:r w:rsidR="00AD0081" w:rsidRPr="00C81D5A">
        <w:rPr>
          <w:noProof/>
          <w:sz w:val="24"/>
          <w:szCs w:val="24"/>
          <w:lang w:eastAsia="es-ES"/>
        </w:rPr>
        <w:drawing>
          <wp:inline distT="0" distB="0" distL="0" distR="0" wp14:anchorId="022C63BF" wp14:editId="555C367A">
            <wp:extent cx="1033079" cy="149835"/>
            <wp:effectExtent l="0" t="0" r="0" b="31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1087" cy="1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081" w:rsidRPr="00C81D5A">
        <w:rPr>
          <w:sz w:val="24"/>
          <w:szCs w:val="24"/>
          <w:lang w:val="eu-ES"/>
        </w:rPr>
        <w:t>)</w:t>
      </w:r>
    </w:p>
    <w:p w:rsidR="00DB7C51" w:rsidRPr="00DB7C51" w:rsidRDefault="00DB7C51" w:rsidP="00DB7C5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DB7C51">
        <w:rPr>
          <w:b/>
          <w:sz w:val="24"/>
          <w:szCs w:val="24"/>
          <w:lang w:val="eu-ES"/>
        </w:rPr>
        <w:t>langileEremuaKontrolatu</w:t>
      </w:r>
      <w:proofErr w:type="spellEnd"/>
      <w:r w:rsidRPr="00DB7C51">
        <w:rPr>
          <w:b/>
          <w:sz w:val="24"/>
          <w:szCs w:val="24"/>
          <w:lang w:val="eu-ES"/>
        </w:rPr>
        <w:t>(eremua: String)</w:t>
      </w:r>
      <w:r w:rsidRPr="00DB7C51"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sym w:font="Wingdings" w:char="F0E0"/>
      </w:r>
      <w:r w:rsidRPr="00DB7C51">
        <w:rPr>
          <w:sz w:val="24"/>
          <w:szCs w:val="24"/>
          <w:lang w:val="eu-ES"/>
        </w:rPr>
        <w:t xml:space="preserve"> langileen lan eremua kontrolatzeko metodoa (saltzailea edo garbitzailea izan daitezke). Erabiltzaileak sartutako eremua array-</w:t>
      </w:r>
      <w:proofErr w:type="spellStart"/>
      <w:r w:rsidRPr="00DB7C51">
        <w:rPr>
          <w:sz w:val="24"/>
          <w:szCs w:val="24"/>
          <w:lang w:val="eu-ES"/>
        </w:rPr>
        <w:t>ean</w:t>
      </w:r>
      <w:proofErr w:type="spellEnd"/>
      <w:r w:rsidRPr="00DB7C51">
        <w:rPr>
          <w:sz w:val="24"/>
          <w:szCs w:val="24"/>
          <w:lang w:val="eu-ES"/>
        </w:rPr>
        <w:t xml:space="preserve"> dagoen konprobatzen du eta </w:t>
      </w:r>
      <w:r>
        <w:rPr>
          <w:sz w:val="24"/>
          <w:szCs w:val="24"/>
          <w:lang w:val="eu-ES"/>
        </w:rPr>
        <w:t>b</w:t>
      </w:r>
      <w:r w:rsidRPr="00DB7C51">
        <w:rPr>
          <w:sz w:val="24"/>
          <w:szCs w:val="24"/>
          <w:lang w:val="eu-ES"/>
        </w:rPr>
        <w:t xml:space="preserve">ueltatzen duena, </w:t>
      </w:r>
      <w:proofErr w:type="spellStart"/>
      <w:r w:rsidRPr="00DB7C51">
        <w:rPr>
          <w:sz w:val="24"/>
          <w:szCs w:val="24"/>
          <w:lang w:val="eu-ES"/>
        </w:rPr>
        <w:t>booleano</w:t>
      </w:r>
      <w:proofErr w:type="spellEnd"/>
      <w:r w:rsidRPr="00DB7C51">
        <w:rPr>
          <w:sz w:val="24"/>
          <w:szCs w:val="24"/>
          <w:lang w:val="eu-ES"/>
        </w:rPr>
        <w:t xml:space="preserve"> bat da.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langile berri bat gehitu.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langileaEzabatu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 xml:space="preserve">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langile bat ezabatu, NAN-aren arabera.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erregistratutako langile guztiak erakutsi.</w:t>
      </w:r>
    </w:p>
    <w:p w:rsidR="005305A0" w:rsidRDefault="005305A0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langileaDatuakAldatu</w:t>
      </w:r>
      <w:proofErr w:type="spellEnd"/>
      <w:r w:rsidRPr="00C81D5A">
        <w:rPr>
          <w:b/>
          <w:sz w:val="24"/>
          <w:szCs w:val="24"/>
          <w:lang w:val="eu-ES"/>
        </w:rPr>
        <w:t>(</w:t>
      </w:r>
      <w:proofErr w:type="spellStart"/>
      <w:r w:rsidRPr="00C81D5A">
        <w:rPr>
          <w:b/>
          <w:sz w:val="24"/>
          <w:szCs w:val="24"/>
          <w:lang w:val="eu-ES"/>
        </w:rPr>
        <w:t>nan</w:t>
      </w:r>
      <w:proofErr w:type="spellEnd"/>
      <w:r w:rsidRPr="00C81D5A">
        <w:rPr>
          <w:b/>
          <w:sz w:val="24"/>
          <w:szCs w:val="24"/>
          <w:lang w:val="eu-ES"/>
        </w:rPr>
        <w:t xml:space="preserve">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langile baten datuak aldatu.</w:t>
      </w:r>
    </w:p>
    <w:p w:rsidR="00C81D5A" w:rsidRPr="00C81D5A" w:rsidRDefault="00C81D5A" w:rsidP="00C81D5A">
      <w:pPr>
        <w:spacing w:before="120" w:after="120"/>
        <w:ind w:left="1416"/>
        <w:jc w:val="both"/>
        <w:rPr>
          <w:sz w:val="4"/>
          <w:szCs w:val="4"/>
          <w:lang w:val="eu-ES"/>
        </w:rPr>
      </w:pPr>
    </w:p>
    <w:p w:rsidR="006C29E0" w:rsidRDefault="006C29E0" w:rsidP="00AD0081">
      <w:pPr>
        <w:spacing w:before="200" w:after="200"/>
        <w:ind w:left="1416"/>
        <w:jc w:val="both"/>
        <w:rPr>
          <w:i/>
          <w:sz w:val="24"/>
          <w:szCs w:val="24"/>
          <w:u w:val="single"/>
          <w:lang w:val="eu-ES"/>
        </w:rPr>
      </w:pPr>
    </w:p>
    <w:p w:rsidR="006C29E0" w:rsidRDefault="006C29E0" w:rsidP="006C29E0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lastRenderedPageBreak/>
        <w:t>DendaKudeatu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23C77F22" wp14:editId="37651232">
            <wp:extent cx="971550" cy="136624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0378" cy="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6C29E0" w:rsidRPr="00DF53DF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datuakErakutsi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Dendaren datuak erakutsi.</w:t>
      </w:r>
    </w:p>
    <w:p w:rsidR="006C29E0" w:rsidRPr="00DF53DF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datuakAldatu</w:t>
      </w:r>
      <w:proofErr w:type="spellEnd"/>
      <w:r w:rsidRPr="00C81D5A">
        <w:rPr>
          <w:b/>
          <w:sz w:val="24"/>
          <w:szCs w:val="24"/>
          <w:lang w:val="eu-ES"/>
        </w:rPr>
        <w:t xml:space="preserve">(datua: </w:t>
      </w:r>
      <w:proofErr w:type="spellStart"/>
      <w:r w:rsidRPr="00C81D5A">
        <w:rPr>
          <w:b/>
          <w:sz w:val="24"/>
          <w:szCs w:val="24"/>
          <w:lang w:val="eu-ES"/>
        </w:rPr>
        <w:t>int</w:t>
      </w:r>
      <w:proofErr w:type="spellEnd"/>
      <w:r w:rsidRPr="00C81D5A">
        <w:rPr>
          <w:b/>
          <w:sz w:val="24"/>
          <w:szCs w:val="24"/>
          <w:lang w:val="eu-ES"/>
        </w:rPr>
        <w:t xml:space="preserve">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Dendaren datuak aldatu.</w:t>
      </w:r>
    </w:p>
    <w:p w:rsidR="006C29E0" w:rsidRPr="00C81D5A" w:rsidRDefault="006C29E0" w:rsidP="006C29E0">
      <w:pPr>
        <w:spacing w:after="0"/>
        <w:ind w:left="1416"/>
        <w:jc w:val="both"/>
        <w:rPr>
          <w:sz w:val="4"/>
          <w:szCs w:val="12"/>
          <w:lang w:val="eu-ES"/>
        </w:rPr>
      </w:pPr>
    </w:p>
    <w:p w:rsidR="006C29E0" w:rsidRPr="005305A0" w:rsidRDefault="006C29E0" w:rsidP="006C29E0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HornitzaileaKudeatu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52F1C6A7" wp14:editId="205ED554">
            <wp:extent cx="1204629" cy="13652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2615" cy="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berri bat gehitu.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bat ezabatu, kodearen arabera.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hornitzaileGuztiakErakutsi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hornitzaile guztiak erakutsi.</w:t>
      </w:r>
    </w:p>
    <w:p w:rsidR="006C29E0" w:rsidRPr="00C81D5A" w:rsidRDefault="006C29E0" w:rsidP="006C29E0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6C29E0" w:rsidRPr="005305A0" w:rsidRDefault="006C29E0" w:rsidP="006C29E0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SalmentaKudeatu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712AB721" wp14:editId="0EC04EFF">
            <wp:extent cx="1047750" cy="129071"/>
            <wp:effectExtent l="0" t="0" r="0" b="444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6334" cy="1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salmentaGehitu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salmenta berri bat gehitu.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salmentaGuztiakErakutsi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salmenta guztiak erakutsi.</w:t>
      </w:r>
    </w:p>
    <w:p w:rsidR="006C29E0" w:rsidRPr="00C81D5A" w:rsidRDefault="006C29E0" w:rsidP="006C29E0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6C29E0" w:rsidRPr="005305A0" w:rsidRDefault="006C29E0" w:rsidP="006C29E0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EskaeraKudeatu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02A35698" wp14:editId="4F3DC369">
            <wp:extent cx="990600" cy="135082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1432" cy="1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eskaeraGehitu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eskaera berri bat gehitu.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eskaeraGuztiakErakutsi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eskaera guztiak erakutsi.</w:t>
      </w:r>
    </w:p>
    <w:p w:rsidR="006C29E0" w:rsidRPr="006C29E0" w:rsidRDefault="006C29E0" w:rsidP="006C29E0">
      <w:pPr>
        <w:spacing w:after="0"/>
        <w:ind w:left="1776"/>
        <w:jc w:val="both"/>
        <w:rPr>
          <w:i/>
          <w:sz w:val="4"/>
          <w:szCs w:val="4"/>
          <w:u w:val="single"/>
          <w:lang w:val="eu-ES"/>
        </w:rPr>
      </w:pPr>
    </w:p>
    <w:p w:rsidR="00AD0081" w:rsidRPr="00C81D5A" w:rsidRDefault="00AD0081" w:rsidP="00AD0081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KamisetaKudeatu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17E52A53" wp14:editId="777422A4">
            <wp:extent cx="1092200" cy="142461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37450" cy="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kamiseta berri bat gehitu.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kamiseta bat ezabatu, kodearen arabera.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erregistratutako kamiseta guztiak erakutsi.</w:t>
      </w:r>
    </w:p>
    <w:p w:rsidR="00AD0081" w:rsidRPr="00DE1CA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DE1CAA" w:rsidRPr="00DE1CAA">
        <w:rPr>
          <w:sz w:val="24"/>
          <w:szCs w:val="24"/>
          <w:lang w:val="eu-ES"/>
        </w:rPr>
        <w:t xml:space="preserve"> </w:t>
      </w:r>
      <w:r w:rsidR="00DE1CAA" w:rsidRPr="00DE1CAA">
        <w:rPr>
          <w:sz w:val="24"/>
          <w:szCs w:val="24"/>
          <w:lang w:val="eu-ES"/>
        </w:rPr>
        <w:sym w:font="Wingdings" w:char="F0E0"/>
      </w:r>
      <w:r w:rsidR="00DE1CAA" w:rsidRPr="00DE1CAA">
        <w:rPr>
          <w:sz w:val="24"/>
          <w:szCs w:val="24"/>
          <w:lang w:val="eu-ES"/>
        </w:rPr>
        <w:t xml:space="preserve"> kamiseta, dendan dagoen kontsultatu, kodearen arabera.</w:t>
      </w:r>
    </w:p>
    <w:p w:rsidR="00AD0081" w:rsidRPr="00C81D5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kamisetaInbentarioa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b/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dauden kamiseta guztiak erakutsi.</w:t>
      </w:r>
    </w:p>
    <w:p w:rsidR="00AD0081" w:rsidRPr="00C81D5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kamisetaEskatzeko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5 baino gutxiago dauden kamisetak erakutsi.</w:t>
      </w:r>
    </w:p>
    <w:p w:rsidR="00AD0081" w:rsidRPr="00B61C9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taila: String, kantitatea: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): </w:t>
      </w:r>
      <w:proofErr w:type="spellStart"/>
      <w:r w:rsidRPr="00B61C91">
        <w:rPr>
          <w:b/>
          <w:sz w:val="24"/>
          <w:szCs w:val="24"/>
          <w:lang w:val="eu-ES"/>
        </w:rPr>
        <w:t>void</w:t>
      </w:r>
      <w:proofErr w:type="spellEnd"/>
      <w:r w:rsidR="00C81D5A" w:rsidRPr="00B61C91">
        <w:rPr>
          <w:sz w:val="24"/>
          <w:szCs w:val="24"/>
          <w:lang w:val="eu-ES"/>
        </w:rPr>
        <w:t xml:space="preserve"> </w:t>
      </w:r>
      <w:r w:rsidR="00C81D5A" w:rsidRPr="00B61C91">
        <w:rPr>
          <w:sz w:val="24"/>
          <w:szCs w:val="24"/>
          <w:lang w:val="eu-ES"/>
        </w:rPr>
        <w:sym w:font="Wingdings" w:char="F0E0"/>
      </w:r>
      <w:r w:rsidR="00C81D5A" w:rsidRPr="00B61C91">
        <w:rPr>
          <w:sz w:val="24"/>
          <w:szCs w:val="24"/>
          <w:lang w:val="eu-ES"/>
        </w:rPr>
        <w:t xml:space="preserve"> </w:t>
      </w:r>
      <w:r w:rsidR="00B61C91" w:rsidRPr="00B61C91">
        <w:rPr>
          <w:sz w:val="24"/>
          <w:szCs w:val="24"/>
          <w:lang w:val="eu-ES"/>
        </w:rPr>
        <w:t>produktuaren salmenta. Erabiltzaileak, kodea, taila eta erosi nahi duen kantitatea sartu beharko ditu.</w:t>
      </w:r>
    </w:p>
    <w:p w:rsidR="00AD0081" w:rsidRDefault="00AD0081" w:rsidP="00AD0081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lastRenderedPageBreak/>
        <w:t>JertseaKudeatu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AD0081">
        <w:rPr>
          <w:noProof/>
          <w:sz w:val="24"/>
          <w:szCs w:val="24"/>
          <w:lang w:eastAsia="es-ES"/>
        </w:rPr>
        <w:drawing>
          <wp:inline distT="0" distB="0" distL="0" distR="0" wp14:anchorId="6B9ABC92" wp14:editId="44982084">
            <wp:extent cx="996950" cy="128395"/>
            <wp:effectExtent l="0" t="0" r="0" b="508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29617" cy="1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jertse berri bat gehitu.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jertse bat ezabatu, kodearen arabera.</w:t>
      </w:r>
    </w:p>
    <w:p w:rsidR="00AD0081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erregistratutako jertse guztiak erakutsi.</w:t>
      </w:r>
    </w:p>
    <w:p w:rsidR="00AD0081" w:rsidRPr="00DE1CA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DE1CAA" w:rsidRPr="00DE1CAA">
        <w:rPr>
          <w:sz w:val="24"/>
          <w:szCs w:val="24"/>
          <w:lang w:val="eu-ES"/>
        </w:rPr>
        <w:t xml:space="preserve"> </w:t>
      </w:r>
      <w:r w:rsidR="00DE1CAA" w:rsidRPr="00DE1CAA">
        <w:rPr>
          <w:sz w:val="24"/>
          <w:szCs w:val="24"/>
          <w:lang w:val="eu-ES"/>
        </w:rPr>
        <w:sym w:font="Wingdings" w:char="F0E0"/>
      </w:r>
      <w:r w:rsidR="00DE1CAA" w:rsidRPr="00DE1CAA">
        <w:rPr>
          <w:sz w:val="24"/>
          <w:szCs w:val="24"/>
          <w:lang w:val="eu-ES"/>
        </w:rPr>
        <w:t xml:space="preserve"> jertsea, dendan dagoen kontsultatu, kodearen arabera.</w:t>
      </w:r>
    </w:p>
    <w:p w:rsidR="00AD0081" w:rsidRPr="00C81D5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jertseaInbentarioa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dauden jertse guztiak erakutsi.</w:t>
      </w:r>
    </w:p>
    <w:p w:rsidR="00AD0081" w:rsidRPr="00C81D5A" w:rsidRDefault="00AD0081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jertseaEskatzeko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5 baino gutxiago dauden jertseak erakutsi.</w:t>
      </w:r>
    </w:p>
    <w:p w:rsidR="00AD0081" w:rsidRPr="00B61C91" w:rsidRDefault="00AD0081" w:rsidP="00B61C91">
      <w:pPr>
        <w:pStyle w:val="Prrafodelista"/>
        <w:numPr>
          <w:ilvl w:val="0"/>
          <w:numId w:val="21"/>
        </w:numPr>
        <w:spacing w:before="120" w:after="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kantitatea: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, taila: String): </w:t>
      </w:r>
      <w:proofErr w:type="spellStart"/>
      <w:r w:rsidRPr="00B61C91">
        <w:rPr>
          <w:b/>
          <w:sz w:val="24"/>
          <w:szCs w:val="24"/>
          <w:lang w:val="eu-ES"/>
        </w:rPr>
        <w:t>void</w:t>
      </w:r>
      <w:proofErr w:type="spellEnd"/>
      <w:r w:rsidR="00B61C91" w:rsidRPr="00B61C91">
        <w:rPr>
          <w:sz w:val="24"/>
          <w:szCs w:val="24"/>
          <w:lang w:val="eu-ES"/>
        </w:rPr>
        <w:t xml:space="preserve"> </w:t>
      </w:r>
      <w:r w:rsidR="00B61C91" w:rsidRPr="00B61C91">
        <w:rPr>
          <w:sz w:val="24"/>
          <w:szCs w:val="24"/>
          <w:lang w:val="eu-ES"/>
        </w:rPr>
        <w:sym w:font="Wingdings" w:char="F0E0"/>
      </w:r>
      <w:r w:rsidR="00B61C91" w:rsidRPr="00B61C91">
        <w:rPr>
          <w:sz w:val="24"/>
          <w:szCs w:val="24"/>
          <w:lang w:val="eu-ES"/>
        </w:rPr>
        <w:t xml:space="preserve"> produktuaren salmenta. Erabiltzaileak, kodea, erosi nahi duen kantitatea eta taila sartu beharko ditu.</w:t>
      </w:r>
    </w:p>
    <w:p w:rsidR="00C81D5A" w:rsidRPr="00C81D5A" w:rsidRDefault="00C81D5A" w:rsidP="00C81D5A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DF53DF" w:rsidRPr="00C81D5A" w:rsidRDefault="00DF53DF" w:rsidP="00DF53DF">
      <w:pPr>
        <w:spacing w:before="20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PrakaKudeatu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28492939" wp14:editId="40587CC0">
            <wp:extent cx="920750" cy="134744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40311" cy="1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DF53DF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prakaGehitu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praka berri bat gehitu.</w:t>
      </w:r>
    </w:p>
    <w:p w:rsidR="00DF53DF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prakaEzabatu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praka bat ezabatu, kodearen arabera.</w:t>
      </w:r>
    </w:p>
    <w:p w:rsidR="00DF53DF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prakaGuztErakutsi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09AE">
        <w:rPr>
          <w:sz w:val="24"/>
          <w:szCs w:val="24"/>
          <w:lang w:val="eu-ES"/>
        </w:rPr>
        <w:t xml:space="preserve"> </w:t>
      </w:r>
      <w:r w:rsidR="00C809AE" w:rsidRPr="00C809AE">
        <w:rPr>
          <w:sz w:val="24"/>
          <w:szCs w:val="24"/>
          <w:lang w:val="eu-ES"/>
        </w:rPr>
        <w:sym w:font="Wingdings" w:char="F0E0"/>
      </w:r>
      <w:r w:rsidR="00C809AE">
        <w:rPr>
          <w:sz w:val="24"/>
          <w:szCs w:val="24"/>
          <w:lang w:val="eu-ES"/>
        </w:rPr>
        <w:t xml:space="preserve"> erregistratuta dauden praka guztiak erakutsi.</w:t>
      </w:r>
    </w:p>
    <w:p w:rsidR="00DF53DF" w:rsidRPr="00DE1CAA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prakaKontsultatu</w:t>
      </w:r>
      <w:proofErr w:type="spellEnd"/>
      <w:r w:rsidRPr="00C81D5A">
        <w:rPr>
          <w:b/>
          <w:sz w:val="24"/>
          <w:szCs w:val="24"/>
          <w:lang w:val="eu-ES"/>
        </w:rPr>
        <w:t xml:space="preserve">(kodea: String):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DE1CAA" w:rsidRPr="00DE1CAA">
        <w:rPr>
          <w:sz w:val="24"/>
          <w:szCs w:val="24"/>
          <w:lang w:val="eu-ES"/>
        </w:rPr>
        <w:t xml:space="preserve"> </w:t>
      </w:r>
      <w:r w:rsidR="00DE1CAA" w:rsidRPr="00DE1CAA">
        <w:rPr>
          <w:sz w:val="24"/>
          <w:szCs w:val="24"/>
          <w:lang w:val="eu-ES"/>
        </w:rPr>
        <w:sym w:font="Wingdings" w:char="F0E0"/>
      </w:r>
      <w:r w:rsidR="00DE1CAA" w:rsidRPr="00DE1CAA">
        <w:rPr>
          <w:sz w:val="24"/>
          <w:szCs w:val="24"/>
          <w:lang w:val="eu-ES"/>
        </w:rPr>
        <w:t xml:space="preserve"> praka, dendan dagoen kontsultatu, kodearen arabera.</w:t>
      </w:r>
    </w:p>
    <w:p w:rsidR="00DF53DF" w:rsidRPr="00C81D5A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prakaInbentarioa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dauden praka guztiak erakutsi.</w:t>
      </w:r>
    </w:p>
    <w:p w:rsidR="00DF53DF" w:rsidRPr="00C81D5A" w:rsidRDefault="00DF53DF" w:rsidP="00DF53DF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prakaEskatzeko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="00C81D5A" w:rsidRPr="00C81D5A">
        <w:rPr>
          <w:sz w:val="24"/>
          <w:szCs w:val="24"/>
          <w:lang w:val="eu-ES"/>
        </w:rPr>
        <w:t xml:space="preserve"> </w:t>
      </w:r>
      <w:r w:rsidR="00C81D5A" w:rsidRPr="00C81D5A">
        <w:rPr>
          <w:sz w:val="24"/>
          <w:szCs w:val="24"/>
          <w:lang w:val="eu-ES"/>
        </w:rPr>
        <w:sym w:font="Wingdings" w:char="F0E0"/>
      </w:r>
      <w:r w:rsidR="00C81D5A" w:rsidRPr="00C81D5A">
        <w:rPr>
          <w:sz w:val="24"/>
          <w:szCs w:val="24"/>
          <w:lang w:val="eu-ES"/>
        </w:rPr>
        <w:t xml:space="preserve"> 5 baino gutxiago dauden prakak erakutsi.</w:t>
      </w:r>
    </w:p>
    <w:p w:rsidR="00DF53DF" w:rsidRPr="00B61C91" w:rsidRDefault="00DF53DF" w:rsidP="00B61C91">
      <w:pPr>
        <w:pStyle w:val="Prrafodelista"/>
        <w:numPr>
          <w:ilvl w:val="0"/>
          <w:numId w:val="21"/>
        </w:numPr>
        <w:spacing w:before="120" w:after="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B61C91">
        <w:rPr>
          <w:b/>
          <w:sz w:val="24"/>
          <w:szCs w:val="24"/>
          <w:lang w:val="eu-ES"/>
        </w:rPr>
        <w:t>prodSaldu</w:t>
      </w:r>
      <w:proofErr w:type="spellEnd"/>
      <w:r w:rsidRPr="00B61C91">
        <w:rPr>
          <w:b/>
          <w:sz w:val="24"/>
          <w:szCs w:val="24"/>
          <w:lang w:val="eu-ES"/>
        </w:rPr>
        <w:t xml:space="preserve">(kodea: String, taila: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, kantitatea: </w:t>
      </w:r>
      <w:proofErr w:type="spellStart"/>
      <w:r w:rsidRPr="00B61C91">
        <w:rPr>
          <w:b/>
          <w:sz w:val="24"/>
          <w:szCs w:val="24"/>
          <w:lang w:val="eu-ES"/>
        </w:rPr>
        <w:t>int</w:t>
      </w:r>
      <w:proofErr w:type="spellEnd"/>
      <w:r w:rsidRPr="00B61C91">
        <w:rPr>
          <w:b/>
          <w:sz w:val="24"/>
          <w:szCs w:val="24"/>
          <w:lang w:val="eu-ES"/>
        </w:rPr>
        <w:t xml:space="preserve">): </w:t>
      </w:r>
      <w:proofErr w:type="spellStart"/>
      <w:r w:rsidRPr="00B61C91">
        <w:rPr>
          <w:b/>
          <w:sz w:val="24"/>
          <w:szCs w:val="24"/>
          <w:lang w:val="eu-ES"/>
        </w:rPr>
        <w:t>void</w:t>
      </w:r>
      <w:proofErr w:type="spellEnd"/>
      <w:r w:rsidR="00C81D5A" w:rsidRPr="00B61C91">
        <w:rPr>
          <w:sz w:val="24"/>
          <w:szCs w:val="24"/>
          <w:lang w:val="eu-ES"/>
        </w:rPr>
        <w:t xml:space="preserve"> </w:t>
      </w:r>
      <w:r w:rsidR="00C81D5A" w:rsidRPr="00B61C91">
        <w:rPr>
          <w:sz w:val="24"/>
          <w:szCs w:val="24"/>
          <w:lang w:val="eu-ES"/>
        </w:rPr>
        <w:sym w:font="Wingdings" w:char="F0E0"/>
      </w:r>
      <w:r w:rsidR="00B61C91" w:rsidRPr="00B61C91">
        <w:rPr>
          <w:sz w:val="24"/>
          <w:szCs w:val="24"/>
          <w:lang w:val="eu-ES"/>
        </w:rPr>
        <w:t xml:space="preserve"> produktuaren salmenta. Erabiltzaileak, kodea, taila eta erosi nahi duen kantitatea sartu beharko ditu.</w:t>
      </w:r>
    </w:p>
    <w:p w:rsidR="00C81D5A" w:rsidRPr="00C81D5A" w:rsidRDefault="00C81D5A" w:rsidP="00C81D5A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6C29E0" w:rsidRPr="00C81D5A" w:rsidRDefault="006C29E0" w:rsidP="006C29E0">
      <w:pPr>
        <w:spacing w:before="120" w:after="200"/>
        <w:ind w:left="1416"/>
        <w:jc w:val="both"/>
        <w:rPr>
          <w:sz w:val="24"/>
          <w:szCs w:val="24"/>
          <w:lang w:val="eu-ES"/>
        </w:rPr>
      </w:pPr>
      <w:proofErr w:type="spellStart"/>
      <w:r w:rsidRPr="00C81D5A">
        <w:rPr>
          <w:i/>
          <w:sz w:val="24"/>
          <w:szCs w:val="24"/>
          <w:u w:val="single"/>
          <w:lang w:val="eu-ES"/>
        </w:rPr>
        <w:t>ProduktuaKudeatu</w:t>
      </w:r>
      <w:proofErr w:type="spellEnd"/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 w:rsidRPr="00C81D5A">
        <w:rPr>
          <w:sz w:val="24"/>
          <w:szCs w:val="24"/>
          <w:lang w:val="eu-ES"/>
        </w:rPr>
        <w:t xml:space="preserve"> (</w:t>
      </w:r>
      <w:r w:rsidRPr="00B61C91">
        <w:rPr>
          <w:noProof/>
          <w:sz w:val="24"/>
          <w:szCs w:val="24"/>
          <w:lang w:eastAsia="es-ES"/>
        </w:rPr>
        <w:drawing>
          <wp:inline distT="0" distB="0" distL="0" distR="0" wp14:anchorId="3891005E" wp14:editId="2DC7F768">
            <wp:extent cx="1079500" cy="121634"/>
            <wp:effectExtent l="0" t="0" r="635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521" cy="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6C29E0" w:rsidRPr="00C81D5A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 xml:space="preserve">inbentarioa():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dendako produktu guztien inbentarioa, </w:t>
      </w:r>
      <w:proofErr w:type="spellStart"/>
      <w:r w:rsidRPr="00C81D5A">
        <w:rPr>
          <w:sz w:val="24"/>
          <w:szCs w:val="24"/>
          <w:lang w:val="eu-ES"/>
        </w:rPr>
        <w:t>produktuka</w:t>
      </w:r>
      <w:proofErr w:type="spellEnd"/>
      <w:r w:rsidRPr="00C81D5A">
        <w:rPr>
          <w:sz w:val="24"/>
          <w:szCs w:val="24"/>
          <w:lang w:val="eu-ES"/>
        </w:rPr>
        <w:t xml:space="preserve"> sailkatuta (</w:t>
      </w:r>
      <w:proofErr w:type="spellStart"/>
      <w:r w:rsidRPr="00C81D5A">
        <w:rPr>
          <w:sz w:val="24"/>
          <w:szCs w:val="24"/>
          <w:lang w:val="eu-ES"/>
        </w:rPr>
        <w:t>kamisetaInbentarioa</w:t>
      </w:r>
      <w:proofErr w:type="spellEnd"/>
      <w:r w:rsidRPr="00C81D5A">
        <w:rPr>
          <w:sz w:val="24"/>
          <w:szCs w:val="24"/>
          <w:lang w:val="eu-ES"/>
        </w:rPr>
        <w:t xml:space="preserve">, </w:t>
      </w:r>
      <w:proofErr w:type="spellStart"/>
      <w:r w:rsidRPr="00C81D5A">
        <w:rPr>
          <w:sz w:val="24"/>
          <w:szCs w:val="24"/>
          <w:lang w:val="eu-ES"/>
        </w:rPr>
        <w:t>jertseaInbentarioa</w:t>
      </w:r>
      <w:proofErr w:type="spellEnd"/>
      <w:r w:rsidRPr="00C81D5A">
        <w:rPr>
          <w:sz w:val="24"/>
          <w:szCs w:val="24"/>
          <w:lang w:val="eu-ES"/>
        </w:rPr>
        <w:t xml:space="preserve"> eta </w:t>
      </w:r>
      <w:proofErr w:type="spellStart"/>
      <w:r w:rsidRPr="00C81D5A">
        <w:rPr>
          <w:sz w:val="24"/>
          <w:szCs w:val="24"/>
          <w:lang w:val="eu-ES"/>
        </w:rPr>
        <w:t>prakaInbentarioa</w:t>
      </w:r>
      <w:proofErr w:type="spellEnd"/>
      <w:r w:rsidRPr="00C81D5A">
        <w:rPr>
          <w:sz w:val="24"/>
          <w:szCs w:val="24"/>
          <w:lang w:val="eu-ES"/>
        </w:rPr>
        <w:t xml:space="preserve"> erabiltzen dira)</w:t>
      </w:r>
      <w:r>
        <w:rPr>
          <w:sz w:val="24"/>
          <w:szCs w:val="24"/>
          <w:lang w:val="eu-ES"/>
        </w:rPr>
        <w:t>.</w:t>
      </w:r>
    </w:p>
    <w:p w:rsidR="00E5727D" w:rsidRP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C81D5A">
        <w:rPr>
          <w:b/>
          <w:sz w:val="24"/>
          <w:szCs w:val="24"/>
          <w:lang w:val="eu-ES"/>
        </w:rPr>
        <w:t>prodEskatzeko</w:t>
      </w:r>
      <w:proofErr w:type="spellEnd"/>
      <w:r w:rsidRPr="00C81D5A">
        <w:rPr>
          <w:b/>
          <w:sz w:val="24"/>
          <w:szCs w:val="24"/>
          <w:lang w:val="eu-ES"/>
        </w:rPr>
        <w:t xml:space="preserve">(): </w:t>
      </w:r>
      <w:proofErr w:type="spellStart"/>
      <w:r w:rsidRPr="00C81D5A">
        <w:rPr>
          <w:b/>
          <w:sz w:val="24"/>
          <w:szCs w:val="24"/>
          <w:lang w:val="eu-ES"/>
        </w:rPr>
        <w:t>void</w:t>
      </w:r>
      <w:proofErr w:type="spellEnd"/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Stock-</w:t>
      </w:r>
      <w:proofErr w:type="spellStart"/>
      <w:r w:rsidRPr="00C81D5A">
        <w:rPr>
          <w:sz w:val="24"/>
          <w:szCs w:val="24"/>
          <w:lang w:val="eu-ES"/>
        </w:rPr>
        <w:t>ean</w:t>
      </w:r>
      <w:proofErr w:type="spellEnd"/>
      <w:r w:rsidRPr="00C81D5A">
        <w:rPr>
          <w:sz w:val="24"/>
          <w:szCs w:val="24"/>
          <w:lang w:val="eu-ES"/>
        </w:rPr>
        <w:t xml:space="preserve"> dauden produktu kantitatea 5 baino txikiagoa diren produktuak erakutsi. Eskaera egiteko produktuak (</w:t>
      </w:r>
      <w:proofErr w:type="spellStart"/>
      <w:r w:rsidRPr="00C81D5A">
        <w:rPr>
          <w:sz w:val="24"/>
          <w:szCs w:val="24"/>
          <w:lang w:val="eu-ES"/>
        </w:rPr>
        <w:t>kamisetaEskatzeko</w:t>
      </w:r>
      <w:proofErr w:type="spellEnd"/>
      <w:r w:rsidRPr="00C81D5A">
        <w:rPr>
          <w:sz w:val="24"/>
          <w:szCs w:val="24"/>
          <w:lang w:val="eu-ES"/>
        </w:rPr>
        <w:t xml:space="preserve">, </w:t>
      </w:r>
      <w:proofErr w:type="spellStart"/>
      <w:r w:rsidRPr="00C81D5A">
        <w:rPr>
          <w:sz w:val="24"/>
          <w:szCs w:val="24"/>
          <w:lang w:val="eu-ES"/>
        </w:rPr>
        <w:t>jertseaEskatzeko</w:t>
      </w:r>
      <w:proofErr w:type="spellEnd"/>
      <w:r w:rsidRPr="00C81D5A">
        <w:rPr>
          <w:sz w:val="24"/>
          <w:szCs w:val="24"/>
          <w:lang w:val="eu-ES"/>
        </w:rPr>
        <w:t xml:space="preserve"> eta </w:t>
      </w:r>
      <w:proofErr w:type="spellStart"/>
      <w:r w:rsidRPr="00C81D5A">
        <w:rPr>
          <w:sz w:val="24"/>
          <w:szCs w:val="24"/>
          <w:lang w:val="eu-ES"/>
        </w:rPr>
        <w:t>prakaEskatzeko</w:t>
      </w:r>
      <w:proofErr w:type="spellEnd"/>
      <w:r w:rsidRPr="00C81D5A">
        <w:rPr>
          <w:sz w:val="24"/>
          <w:szCs w:val="24"/>
          <w:lang w:val="eu-ES"/>
        </w:rPr>
        <w:t xml:space="preserve"> erabiltzen dira). </w:t>
      </w:r>
      <w:r w:rsidR="00E5727D" w:rsidRPr="006C29E0">
        <w:rPr>
          <w:sz w:val="24"/>
          <w:szCs w:val="24"/>
          <w:lang w:val="eu-ES"/>
        </w:rPr>
        <w:br w:type="page"/>
      </w:r>
    </w:p>
    <w:p w:rsidR="00EB4EDD" w:rsidRPr="00524790" w:rsidRDefault="00EB4EDD" w:rsidP="00EB4EDD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38" w:name="_Getter_&amp;_Setter_1"/>
      <w:bookmarkStart w:id="39" w:name="_Toc506762968"/>
      <w:bookmarkEnd w:id="38"/>
      <w:proofErr w:type="spellStart"/>
      <w:r w:rsidRPr="00524790">
        <w:rPr>
          <w:color w:val="auto"/>
          <w:sz w:val="28"/>
          <w:u w:val="single"/>
          <w:lang w:val="eu-ES"/>
        </w:rPr>
        <w:lastRenderedPageBreak/>
        <w:t>Getter</w:t>
      </w:r>
      <w:proofErr w:type="spellEnd"/>
      <w:r w:rsidRPr="00524790">
        <w:rPr>
          <w:color w:val="auto"/>
          <w:sz w:val="28"/>
          <w:u w:val="single"/>
          <w:lang w:val="eu-ES"/>
        </w:rPr>
        <w:t xml:space="preserve"> &amp; Setter</w:t>
      </w:r>
      <w:bookmarkEnd w:id="39"/>
    </w:p>
    <w:p w:rsidR="001A7B08" w:rsidRPr="00B8246D" w:rsidRDefault="0061799F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Aurretik aipatutako metodoez gain, </w:t>
      </w: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eta set metodoak ere sortu dira klase guztietan.</w:t>
      </w:r>
    </w:p>
    <w:p w:rsidR="00EB4EDD" w:rsidRPr="00C26BF7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EB4EDD">
        <w:rPr>
          <w:b/>
          <w:sz w:val="24"/>
          <w:szCs w:val="24"/>
          <w:lang w:val="eu-ES"/>
        </w:rPr>
        <w:t>Getter</w:t>
      </w:r>
      <w:proofErr w:type="spellEnd"/>
      <w:r w:rsidRPr="00C26BF7">
        <w:rPr>
          <w:sz w:val="24"/>
          <w:szCs w:val="24"/>
          <w:lang w:val="eu-ES"/>
        </w:rPr>
        <w:t>-ak,</w:t>
      </w:r>
      <w:r>
        <w:rPr>
          <w:sz w:val="24"/>
          <w:szCs w:val="24"/>
          <w:lang w:val="eu-ES"/>
        </w:rPr>
        <w:t xml:space="preserve"> atributu batek duen balioa lortu eta erabiltzeko balio du.</w:t>
      </w:r>
    </w:p>
    <w:p w:rsidR="00EB4EDD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EB4EDD">
        <w:rPr>
          <w:b/>
          <w:sz w:val="24"/>
          <w:szCs w:val="24"/>
          <w:lang w:val="eu-ES"/>
        </w:rPr>
        <w:t>Setter</w:t>
      </w:r>
      <w:r>
        <w:rPr>
          <w:sz w:val="24"/>
          <w:szCs w:val="24"/>
          <w:lang w:val="eu-ES"/>
        </w:rPr>
        <w:t>-ak, atributuei balio bat emateko balio dute. Metodo honek, ez du ezer bueltatzen.</w:t>
      </w:r>
    </w:p>
    <w:p w:rsidR="00F31530" w:rsidRDefault="00F3153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Atributu bakoitzeko, set bat eta </w:t>
      </w: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bat sortu dira klase bakoitzean. </w:t>
      </w:r>
      <w:proofErr w:type="spellStart"/>
      <w:r>
        <w:rPr>
          <w:sz w:val="24"/>
          <w:szCs w:val="24"/>
          <w:lang w:val="eu-ES"/>
        </w:rPr>
        <w:t>Get-ek</w:t>
      </w:r>
      <w:proofErr w:type="spellEnd"/>
      <w:r>
        <w:rPr>
          <w:sz w:val="24"/>
          <w:szCs w:val="24"/>
          <w:lang w:val="eu-ES"/>
        </w:rPr>
        <w:t>, atributuaren</w:t>
      </w:r>
      <w:r w:rsidR="007342C5">
        <w:rPr>
          <w:sz w:val="24"/>
          <w:szCs w:val="24"/>
          <w:lang w:val="eu-ES"/>
        </w:rPr>
        <w:t xml:space="preserve"> balioa bueltatuko du eta set-</w:t>
      </w:r>
      <w:proofErr w:type="spellStart"/>
      <w:r w:rsidR="007342C5">
        <w:rPr>
          <w:sz w:val="24"/>
          <w:szCs w:val="24"/>
          <w:lang w:val="eu-ES"/>
        </w:rPr>
        <w:t>ek</w:t>
      </w:r>
      <w:proofErr w:type="spellEnd"/>
      <w:r w:rsidR="007342C5">
        <w:rPr>
          <w:sz w:val="24"/>
          <w:szCs w:val="24"/>
          <w:lang w:val="eu-ES"/>
        </w:rPr>
        <w:t xml:space="preserve"> berriz, erabiltzaileak sartu beharko du atributuan gordeko den balioa.</w:t>
      </w:r>
    </w:p>
    <w:p w:rsidR="00916ED4" w:rsidRDefault="00F31530" w:rsidP="001B5204">
      <w:pPr>
        <w:keepNext/>
        <w:spacing w:before="200" w:after="120"/>
        <w:ind w:left="576"/>
        <w:jc w:val="center"/>
      </w:pPr>
      <w:r w:rsidRPr="00F31530">
        <w:rPr>
          <w:noProof/>
          <w:sz w:val="24"/>
          <w:szCs w:val="24"/>
          <w:lang w:eastAsia="es-ES"/>
        </w:rPr>
        <w:drawing>
          <wp:inline distT="0" distB="0" distL="0" distR="0" wp14:anchorId="2B2976C4" wp14:editId="70BDFA44">
            <wp:extent cx="3640695" cy="372343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9146" cy="37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30" w:rsidRDefault="00852BD2" w:rsidP="00916ED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0" w:name="_Toc506763050"/>
      <w:r w:rsidR="00332E51">
        <w:rPr>
          <w:noProof/>
          <w:sz w:val="24"/>
          <w:szCs w:val="24"/>
          <w:lang w:val="eu-ES"/>
        </w:rPr>
        <w:t>26</w:t>
      </w:r>
      <w:r>
        <w:rPr>
          <w:sz w:val="24"/>
          <w:szCs w:val="24"/>
          <w:lang w:val="eu-ES"/>
        </w:rPr>
        <w:fldChar w:fldCharType="end"/>
      </w:r>
      <w:r w:rsidR="00916ED4">
        <w:t xml:space="preserve">. </w:t>
      </w:r>
      <w:proofErr w:type="spellStart"/>
      <w:r w:rsidR="00916ED4">
        <w:t>Irudia</w:t>
      </w:r>
      <w:proofErr w:type="spellEnd"/>
      <w:r w:rsidR="00916ED4">
        <w:t xml:space="preserve">: </w:t>
      </w:r>
      <w:proofErr w:type="spellStart"/>
      <w:r w:rsidR="00916ED4">
        <w:t>Getter</w:t>
      </w:r>
      <w:proofErr w:type="spellEnd"/>
      <w:r w:rsidR="00916ED4">
        <w:t xml:space="preserve"> &amp; Setter</w:t>
      </w:r>
      <w:bookmarkEnd w:id="40"/>
    </w:p>
    <w:p w:rsidR="00F31530" w:rsidRPr="00916ED4" w:rsidRDefault="00F31530" w:rsidP="00916ED4">
      <w:pPr>
        <w:spacing w:before="200" w:after="200"/>
        <w:jc w:val="center"/>
        <w:rPr>
          <w:sz w:val="12"/>
          <w:szCs w:val="12"/>
          <w:lang w:val="eu-ES"/>
        </w:rPr>
      </w:pPr>
    </w:p>
    <w:p w:rsidR="00916ED4" w:rsidRDefault="00057EC0" w:rsidP="000B4B88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057EC0">
        <w:rPr>
          <w:b/>
          <w:sz w:val="24"/>
          <w:szCs w:val="24"/>
          <w:lang w:val="eu-ES"/>
        </w:rPr>
        <w:t>OHARRA</w:t>
      </w:r>
      <w:r>
        <w:rPr>
          <w:sz w:val="24"/>
          <w:szCs w:val="24"/>
          <w:lang w:val="eu-ES"/>
        </w:rPr>
        <w:t xml:space="preserve">: </w:t>
      </w:r>
      <w:r w:rsidR="00CB1174">
        <w:rPr>
          <w:sz w:val="24"/>
          <w:szCs w:val="24"/>
          <w:lang w:val="eu-ES"/>
        </w:rPr>
        <w:t xml:space="preserve">Momentuz, set eta </w:t>
      </w:r>
      <w:proofErr w:type="spellStart"/>
      <w:r w:rsidR="00CB1174">
        <w:rPr>
          <w:sz w:val="24"/>
          <w:szCs w:val="24"/>
          <w:lang w:val="eu-ES"/>
        </w:rPr>
        <w:t>get</w:t>
      </w:r>
      <w:proofErr w:type="spellEnd"/>
      <w:r w:rsidR="00CB1174">
        <w:rPr>
          <w:sz w:val="24"/>
          <w:szCs w:val="24"/>
          <w:lang w:val="eu-ES"/>
        </w:rPr>
        <w:t xml:space="preserve"> metodoetan, ez dago gainkargarik</w:t>
      </w:r>
      <w:r w:rsidR="000B4B88">
        <w:rPr>
          <w:sz w:val="24"/>
          <w:szCs w:val="24"/>
          <w:lang w:val="eu-ES"/>
        </w:rPr>
        <w:t xml:space="preserve"> (adibide bezala, Kamiseta klasean sortu da)</w:t>
      </w:r>
      <w:r w:rsidR="00CB1174">
        <w:rPr>
          <w:sz w:val="24"/>
          <w:szCs w:val="24"/>
          <w:lang w:val="eu-ES"/>
        </w:rPr>
        <w:t>. Behar izanez gero, aurrerago sortuko lirateke.</w:t>
      </w:r>
    </w:p>
    <w:p w:rsidR="000B4B88" w:rsidRDefault="000B4B88" w:rsidP="000B4B88">
      <w:pPr>
        <w:keepNext/>
        <w:spacing w:before="120" w:after="120"/>
        <w:ind w:left="576"/>
        <w:jc w:val="center"/>
      </w:pPr>
      <w:r w:rsidRPr="000B4B88">
        <w:rPr>
          <w:noProof/>
          <w:sz w:val="24"/>
          <w:szCs w:val="24"/>
          <w:lang w:eastAsia="es-ES"/>
        </w:rPr>
        <w:drawing>
          <wp:inline distT="0" distB="0" distL="0" distR="0" wp14:anchorId="43370454" wp14:editId="30ADEDA6">
            <wp:extent cx="2384755" cy="1011257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0006" cy="10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D4" w:rsidRDefault="00852BD2" w:rsidP="000B4B88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1" w:name="_Toc506763051"/>
      <w:r w:rsidR="00332E51">
        <w:rPr>
          <w:noProof/>
          <w:sz w:val="24"/>
          <w:szCs w:val="24"/>
          <w:lang w:val="eu-ES"/>
        </w:rPr>
        <w:t>27</w:t>
      </w:r>
      <w:r>
        <w:rPr>
          <w:sz w:val="24"/>
          <w:szCs w:val="24"/>
          <w:lang w:val="eu-ES"/>
        </w:rPr>
        <w:fldChar w:fldCharType="end"/>
      </w:r>
      <w:r w:rsidR="000B4B88">
        <w:t xml:space="preserve">. </w:t>
      </w:r>
      <w:proofErr w:type="spellStart"/>
      <w:r w:rsidR="000B4B88">
        <w:t>Irudia</w:t>
      </w:r>
      <w:proofErr w:type="spellEnd"/>
      <w:r w:rsidR="000B4B88">
        <w:t xml:space="preserve">: </w:t>
      </w:r>
      <w:proofErr w:type="spellStart"/>
      <w:r w:rsidR="000B4B88">
        <w:t>Adibidea</w:t>
      </w:r>
      <w:proofErr w:type="spellEnd"/>
      <w:r w:rsidR="000B4B88">
        <w:t xml:space="preserve"> - Set </w:t>
      </w:r>
      <w:proofErr w:type="spellStart"/>
      <w:r w:rsidR="000B4B88">
        <w:t>gainkarga</w:t>
      </w:r>
      <w:bookmarkEnd w:id="41"/>
      <w:proofErr w:type="spellEnd"/>
    </w:p>
    <w:p w:rsidR="0061799F" w:rsidRDefault="00DF1A7A" w:rsidP="0061799F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Metodo guzti hauek, antzerakoak izango dira.</w:t>
      </w:r>
    </w:p>
    <w:p w:rsidR="00DF1A7A" w:rsidRPr="00DF1A7A" w:rsidRDefault="001B5204" w:rsidP="00DF1A7A">
      <w:pPr>
        <w:pStyle w:val="Prrafodelista"/>
        <w:numPr>
          <w:ilvl w:val="0"/>
          <w:numId w:val="10"/>
        </w:numPr>
        <w:spacing w:before="200" w:after="200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Get</w:t>
      </w:r>
      <w:proofErr w:type="spellEnd"/>
      <w:r>
        <w:rPr>
          <w:sz w:val="24"/>
          <w:szCs w:val="24"/>
          <w:lang w:val="eu-ES"/>
        </w:rPr>
        <w:t xml:space="preserve"> metodoak:</w:t>
      </w:r>
    </w:p>
    <w:p w:rsidR="00B65002" w:rsidRDefault="000A28CC" w:rsidP="001B5204">
      <w:pPr>
        <w:keepNext/>
        <w:spacing w:before="200" w:after="120"/>
        <w:jc w:val="center"/>
      </w:pPr>
      <w:r w:rsidRPr="000A28CC">
        <w:rPr>
          <w:noProof/>
          <w:lang w:eastAsia="es-ES"/>
        </w:rPr>
        <w:drawing>
          <wp:inline distT="0" distB="0" distL="0" distR="0" wp14:anchorId="1B82B8B2" wp14:editId="00F451C5">
            <wp:extent cx="2063750" cy="51593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9033" cy="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0B" w:rsidRPr="00B8246D" w:rsidRDefault="00852BD2" w:rsidP="00B6500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2" w:name="_Toc506763052"/>
      <w:r w:rsidR="00332E51">
        <w:rPr>
          <w:noProof/>
          <w:sz w:val="24"/>
          <w:szCs w:val="24"/>
          <w:lang w:val="eu-ES"/>
        </w:rPr>
        <w:t>28</w:t>
      </w:r>
      <w:r>
        <w:rPr>
          <w:sz w:val="24"/>
          <w:szCs w:val="24"/>
          <w:lang w:val="eu-ES"/>
        </w:rPr>
        <w:fldChar w:fldCharType="end"/>
      </w:r>
      <w:r w:rsidR="00B65002">
        <w:t xml:space="preserve">. </w:t>
      </w:r>
      <w:proofErr w:type="spellStart"/>
      <w:r w:rsidR="00B65002">
        <w:t>Irudia</w:t>
      </w:r>
      <w:proofErr w:type="spellEnd"/>
      <w:r w:rsidR="00B65002">
        <w:t xml:space="preserve">: </w:t>
      </w:r>
      <w:proofErr w:type="spellStart"/>
      <w:r w:rsidR="00B65002">
        <w:t>Adibidea</w:t>
      </w:r>
      <w:proofErr w:type="spellEnd"/>
      <w:r w:rsidR="00B65002">
        <w:t xml:space="preserve"> - </w:t>
      </w:r>
      <w:proofErr w:type="spellStart"/>
      <w:r w:rsidR="00B65002">
        <w:t>Getter</w:t>
      </w:r>
      <w:bookmarkEnd w:id="42"/>
      <w:proofErr w:type="spellEnd"/>
    </w:p>
    <w:p w:rsidR="000A28CC" w:rsidRDefault="000A28CC" w:rsidP="000A28C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1B5204" w:rsidRPr="00DF1A7A" w:rsidRDefault="001B5204" w:rsidP="001B5204">
      <w:pPr>
        <w:pStyle w:val="Prrafodelista"/>
        <w:numPr>
          <w:ilvl w:val="0"/>
          <w:numId w:val="10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Set metodoak:</w:t>
      </w:r>
    </w:p>
    <w:p w:rsidR="000A28CC" w:rsidRPr="000A28CC" w:rsidRDefault="001B5204" w:rsidP="001B5204">
      <w:pPr>
        <w:spacing w:before="200" w:after="200"/>
        <w:ind w:left="129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Erabiltzaileari datuaren balioa sartzeko eskatzen diote. Sartu behar duten datu motaren arabera, datu hori hartzeko modua aldatuko da.</w:t>
      </w:r>
    </w:p>
    <w:p w:rsidR="000A28CC" w:rsidRDefault="000A28CC" w:rsidP="00E934D2">
      <w:pPr>
        <w:keepNext/>
        <w:spacing w:before="200" w:after="120"/>
        <w:ind w:left="1296"/>
        <w:jc w:val="center"/>
      </w:pPr>
      <w:r w:rsidRPr="000A28CC">
        <w:rPr>
          <w:noProof/>
          <w:sz w:val="24"/>
          <w:szCs w:val="24"/>
          <w:lang w:eastAsia="es-ES"/>
        </w:rPr>
        <w:drawing>
          <wp:inline distT="0" distB="0" distL="0" distR="0" wp14:anchorId="37F1A285" wp14:editId="4BF4ABBF">
            <wp:extent cx="3957523" cy="1251716"/>
            <wp:effectExtent l="0" t="0" r="5080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2491" cy="12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CC" w:rsidRDefault="00852BD2" w:rsidP="001B5204">
      <w:pPr>
        <w:pStyle w:val="Descripcin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3" w:name="_Toc506763053"/>
      <w:r w:rsidR="00332E51">
        <w:rPr>
          <w:noProof/>
          <w:sz w:val="24"/>
          <w:szCs w:val="24"/>
          <w:lang w:val="eu-ES"/>
        </w:rPr>
        <w:t>29</w:t>
      </w:r>
      <w:r>
        <w:rPr>
          <w:sz w:val="24"/>
          <w:szCs w:val="24"/>
          <w:lang w:val="eu-ES"/>
        </w:rPr>
        <w:fldChar w:fldCharType="end"/>
      </w:r>
      <w:r w:rsidR="000A28CC">
        <w:t xml:space="preserve">. </w:t>
      </w:r>
      <w:proofErr w:type="spellStart"/>
      <w:r w:rsidR="000A28CC">
        <w:t>Irudia</w:t>
      </w:r>
      <w:proofErr w:type="spellEnd"/>
      <w:r w:rsidR="000A28CC">
        <w:t xml:space="preserve">: </w:t>
      </w:r>
      <w:proofErr w:type="spellStart"/>
      <w:r w:rsidR="000A28CC">
        <w:t>Adibidea</w:t>
      </w:r>
      <w:proofErr w:type="spellEnd"/>
      <w:r w:rsidR="000A28CC">
        <w:t xml:space="preserve"> - Setter</w:t>
      </w:r>
      <w:bookmarkEnd w:id="43"/>
    </w:p>
    <w:p w:rsidR="000A28CC" w:rsidRPr="00DF1A7A" w:rsidRDefault="000A28CC" w:rsidP="00DF1A7A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0A28CC" w:rsidRDefault="001B5204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Datak jasotzerako orduan, honako forma honetan egin da.</w:t>
      </w:r>
    </w:p>
    <w:p w:rsidR="00B65002" w:rsidRDefault="00FB111E" w:rsidP="00E934D2">
      <w:pPr>
        <w:keepNext/>
        <w:spacing w:before="200" w:after="120"/>
        <w:ind w:left="576"/>
        <w:jc w:val="center"/>
      </w:pPr>
      <w:r w:rsidRPr="00B8246D">
        <w:rPr>
          <w:noProof/>
          <w:sz w:val="24"/>
          <w:szCs w:val="24"/>
          <w:lang w:eastAsia="es-ES"/>
        </w:rPr>
        <w:drawing>
          <wp:inline distT="0" distB="0" distL="0" distR="0" wp14:anchorId="046DA51E" wp14:editId="7D64247F">
            <wp:extent cx="4147719" cy="2262989"/>
            <wp:effectExtent l="0" t="0" r="5715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2649" cy="22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1E" w:rsidRPr="00B8246D" w:rsidRDefault="00852BD2" w:rsidP="00B6500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4" w:name="_Toc506763054"/>
      <w:r w:rsidR="00332E51">
        <w:rPr>
          <w:noProof/>
          <w:sz w:val="24"/>
          <w:szCs w:val="24"/>
          <w:lang w:val="eu-ES"/>
        </w:rPr>
        <w:t>30</w:t>
      </w:r>
      <w:r>
        <w:rPr>
          <w:sz w:val="24"/>
          <w:szCs w:val="24"/>
          <w:lang w:val="eu-ES"/>
        </w:rPr>
        <w:fldChar w:fldCharType="end"/>
      </w:r>
      <w:r w:rsidR="00B65002">
        <w:t xml:space="preserve">. </w:t>
      </w:r>
      <w:proofErr w:type="spellStart"/>
      <w:r w:rsidR="00B65002">
        <w:t>Irudia</w:t>
      </w:r>
      <w:proofErr w:type="spellEnd"/>
      <w:r w:rsidR="00B65002">
        <w:t xml:space="preserve">: </w:t>
      </w:r>
      <w:proofErr w:type="spellStart"/>
      <w:r w:rsidR="00B65002">
        <w:t>Adibidea</w:t>
      </w:r>
      <w:proofErr w:type="spellEnd"/>
      <w:r w:rsidR="00B65002">
        <w:t xml:space="preserve"> - </w:t>
      </w:r>
      <w:proofErr w:type="spellStart"/>
      <w:r w:rsidR="00B65002">
        <w:t>Getter</w:t>
      </w:r>
      <w:proofErr w:type="spellEnd"/>
      <w:r w:rsidR="00B65002">
        <w:t xml:space="preserve"> &amp; Setter (Date mota)</w:t>
      </w:r>
      <w:bookmarkEnd w:id="44"/>
    </w:p>
    <w:p w:rsidR="00FB111E" w:rsidRPr="001B5204" w:rsidRDefault="00FB111E" w:rsidP="001B5204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4A3853" w:rsidRDefault="001B5204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Data jasotzeko formatua definitzen da lehenengo (eguna/hilabetea/urtea) eta ondoren, erabiltzaileari eskatzen zaio datua sartzeko (string bezala). Behin datua sartzen duenean, </w:t>
      </w:r>
      <w:proofErr w:type="spellStart"/>
      <w:r w:rsidRPr="001B5204">
        <w:rPr>
          <w:b/>
          <w:i/>
          <w:sz w:val="24"/>
          <w:szCs w:val="24"/>
          <w:lang w:val="eu-ES"/>
        </w:rPr>
        <w:t>df.parse</w:t>
      </w:r>
      <w:proofErr w:type="spellEnd"/>
      <w:r w:rsidRPr="001B5204">
        <w:rPr>
          <w:b/>
          <w:i/>
          <w:sz w:val="24"/>
          <w:szCs w:val="24"/>
          <w:lang w:val="eu-ES"/>
        </w:rPr>
        <w:t>(</w:t>
      </w:r>
      <w:proofErr w:type="spellStart"/>
      <w:r w:rsidRPr="001B5204">
        <w:rPr>
          <w:b/>
          <w:i/>
          <w:sz w:val="24"/>
          <w:szCs w:val="24"/>
          <w:lang w:val="eu-ES"/>
        </w:rPr>
        <w:t>br.readLine</w:t>
      </w:r>
      <w:proofErr w:type="spellEnd"/>
      <w:r w:rsidRPr="001B5204">
        <w:rPr>
          <w:b/>
          <w:i/>
          <w:sz w:val="24"/>
          <w:szCs w:val="24"/>
          <w:lang w:val="eu-ES"/>
        </w:rPr>
        <w:t>())</w:t>
      </w:r>
      <w:r>
        <w:rPr>
          <w:sz w:val="24"/>
          <w:szCs w:val="24"/>
          <w:lang w:val="eu-ES"/>
        </w:rPr>
        <w:t xml:space="preserve"> erabilita, datua </w:t>
      </w:r>
      <w:proofErr w:type="spellStart"/>
      <w:r>
        <w:rPr>
          <w:sz w:val="24"/>
          <w:szCs w:val="24"/>
          <w:lang w:val="eu-ES"/>
        </w:rPr>
        <w:t>parseatuko</w:t>
      </w:r>
      <w:proofErr w:type="spellEnd"/>
      <w:r>
        <w:rPr>
          <w:sz w:val="24"/>
          <w:szCs w:val="24"/>
          <w:lang w:val="eu-ES"/>
        </w:rPr>
        <w:t xml:space="preserve"> du.</w:t>
      </w:r>
    </w:p>
    <w:p w:rsidR="001B5204" w:rsidRDefault="001B5204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Erroreak kontrolatuta izateko, </w:t>
      </w:r>
      <w:proofErr w:type="spellStart"/>
      <w:r>
        <w:rPr>
          <w:sz w:val="24"/>
          <w:szCs w:val="24"/>
          <w:lang w:val="eu-ES"/>
        </w:rPr>
        <w:t>try</w:t>
      </w:r>
      <w:proofErr w:type="spellEnd"/>
      <w:r>
        <w:rPr>
          <w:sz w:val="24"/>
          <w:szCs w:val="24"/>
          <w:lang w:val="eu-ES"/>
        </w:rPr>
        <w:t xml:space="preserve"> eta </w:t>
      </w:r>
      <w:proofErr w:type="spellStart"/>
      <w:r>
        <w:rPr>
          <w:sz w:val="24"/>
          <w:szCs w:val="24"/>
          <w:lang w:val="eu-ES"/>
        </w:rPr>
        <w:t>catch</w:t>
      </w:r>
      <w:proofErr w:type="spellEnd"/>
      <w:r>
        <w:rPr>
          <w:sz w:val="24"/>
          <w:szCs w:val="24"/>
          <w:lang w:val="eu-ES"/>
        </w:rPr>
        <w:t xml:space="preserve"> erabiltzen dira</w:t>
      </w:r>
      <w:r w:rsidR="00817B1D">
        <w:rPr>
          <w:sz w:val="24"/>
          <w:szCs w:val="24"/>
          <w:lang w:val="eu-ES"/>
        </w:rPr>
        <w:t xml:space="preserve"> (</w:t>
      </w:r>
      <w:hyperlink w:anchor="_Erroreen_kontrola" w:history="1">
        <w:r w:rsidR="00817B1D" w:rsidRPr="00817B1D">
          <w:rPr>
            <w:rStyle w:val="Hipervnculo"/>
            <w:sz w:val="24"/>
            <w:szCs w:val="24"/>
            <w:lang w:val="eu-ES"/>
          </w:rPr>
          <w:t>aurrerago</w:t>
        </w:r>
      </w:hyperlink>
      <w:r w:rsidR="00817B1D">
        <w:rPr>
          <w:sz w:val="24"/>
          <w:szCs w:val="24"/>
          <w:lang w:val="eu-ES"/>
        </w:rPr>
        <w:t xml:space="preserve"> azalduko dira)</w:t>
      </w:r>
      <w:r>
        <w:rPr>
          <w:sz w:val="24"/>
          <w:szCs w:val="24"/>
          <w:lang w:val="eu-ES"/>
        </w:rPr>
        <w:t>.</w:t>
      </w:r>
    </w:p>
    <w:p w:rsidR="006C29E0" w:rsidRDefault="003A7047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Bezero, langile, hornitzaile, eskaera eta salmenta kodeak erregistratzeko orduan, automatikoki erregistratzen dira.</w:t>
      </w:r>
    </w:p>
    <w:p w:rsidR="003A7047" w:rsidRDefault="003A7047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Hauen </w:t>
      </w:r>
      <w:proofErr w:type="spellStart"/>
      <w:r>
        <w:rPr>
          <w:sz w:val="24"/>
          <w:szCs w:val="24"/>
          <w:lang w:val="eu-ES"/>
        </w:rPr>
        <w:t>defektuzko</w:t>
      </w:r>
      <w:proofErr w:type="spellEnd"/>
      <w:r>
        <w:rPr>
          <w:sz w:val="24"/>
          <w:szCs w:val="24"/>
          <w:lang w:val="eu-ES"/>
        </w:rPr>
        <w:t xml:space="preserve"> balioak honako hauek dira:</w:t>
      </w:r>
    </w:p>
    <w:p w:rsidR="003A7047" w:rsidRPr="003A7047" w:rsidRDefault="003A7047" w:rsidP="003A7047">
      <w:pPr>
        <w:pStyle w:val="Prrafodelista"/>
        <w:numPr>
          <w:ilvl w:val="0"/>
          <w:numId w:val="23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3A7047">
        <w:rPr>
          <w:b/>
          <w:sz w:val="24"/>
          <w:szCs w:val="24"/>
          <w:lang w:val="eu-ES"/>
        </w:rPr>
        <w:t>Bezeroa</w:t>
      </w:r>
      <w:r>
        <w:rPr>
          <w:sz w:val="24"/>
          <w:szCs w:val="24"/>
          <w:lang w:val="eu-ES"/>
        </w:rPr>
        <w:t xml:space="preserve"> </w:t>
      </w:r>
      <w:r w:rsidRPr="003A7047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 w:rsidRPr="003A7047">
        <w:rPr>
          <w:sz w:val="24"/>
          <w:szCs w:val="24"/>
          <w:lang w:val="eu-ES"/>
        </w:rPr>
        <w:t>kodBez</w:t>
      </w:r>
      <w:proofErr w:type="spellEnd"/>
      <w:r w:rsidRPr="003A7047">
        <w:rPr>
          <w:sz w:val="24"/>
          <w:szCs w:val="24"/>
          <w:lang w:val="eu-ES"/>
        </w:rPr>
        <w:t xml:space="preserve"> = “Bez0999”</w:t>
      </w:r>
    </w:p>
    <w:p w:rsidR="003A7047" w:rsidRPr="003A7047" w:rsidRDefault="003A7047" w:rsidP="003A7047">
      <w:pPr>
        <w:pStyle w:val="Prrafodelista"/>
        <w:numPr>
          <w:ilvl w:val="0"/>
          <w:numId w:val="23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3A7047">
        <w:rPr>
          <w:b/>
          <w:sz w:val="24"/>
          <w:szCs w:val="24"/>
          <w:lang w:val="eu-ES"/>
        </w:rPr>
        <w:t>Langilea</w:t>
      </w:r>
      <w:r>
        <w:rPr>
          <w:sz w:val="24"/>
          <w:szCs w:val="24"/>
          <w:lang w:val="eu-ES"/>
        </w:rPr>
        <w:t xml:space="preserve"> </w:t>
      </w:r>
      <w:r w:rsidRPr="003A7047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 w:rsidRPr="003A7047">
        <w:rPr>
          <w:sz w:val="24"/>
          <w:szCs w:val="24"/>
          <w:lang w:val="eu-ES"/>
        </w:rPr>
        <w:t>kodLan</w:t>
      </w:r>
      <w:proofErr w:type="spellEnd"/>
      <w:r w:rsidRPr="003A7047">
        <w:rPr>
          <w:sz w:val="24"/>
          <w:szCs w:val="24"/>
          <w:lang w:val="eu-ES"/>
        </w:rPr>
        <w:t xml:space="preserve"> = “Lan0999”</w:t>
      </w:r>
    </w:p>
    <w:p w:rsidR="003A7047" w:rsidRPr="003A7047" w:rsidRDefault="003A7047" w:rsidP="003A7047">
      <w:pPr>
        <w:pStyle w:val="Prrafodelista"/>
        <w:numPr>
          <w:ilvl w:val="0"/>
          <w:numId w:val="23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3A7047">
        <w:rPr>
          <w:b/>
          <w:sz w:val="24"/>
          <w:szCs w:val="24"/>
          <w:lang w:val="eu-ES"/>
        </w:rPr>
        <w:t>Hornitzailea</w:t>
      </w:r>
      <w:r>
        <w:rPr>
          <w:sz w:val="24"/>
          <w:szCs w:val="24"/>
          <w:lang w:val="eu-ES"/>
        </w:rPr>
        <w:t xml:space="preserve"> </w:t>
      </w:r>
      <w:r w:rsidRPr="003A7047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 w:rsidRPr="003A7047">
        <w:rPr>
          <w:sz w:val="24"/>
          <w:szCs w:val="24"/>
          <w:lang w:val="eu-ES"/>
        </w:rPr>
        <w:t>kodHor</w:t>
      </w:r>
      <w:proofErr w:type="spellEnd"/>
      <w:r w:rsidRPr="003A7047">
        <w:rPr>
          <w:sz w:val="24"/>
          <w:szCs w:val="24"/>
          <w:lang w:val="eu-ES"/>
        </w:rPr>
        <w:t xml:space="preserve"> = “Hor0999”</w:t>
      </w:r>
    </w:p>
    <w:p w:rsidR="003A7047" w:rsidRPr="003A7047" w:rsidRDefault="003A7047" w:rsidP="003A7047">
      <w:pPr>
        <w:pStyle w:val="Prrafodelista"/>
        <w:numPr>
          <w:ilvl w:val="0"/>
          <w:numId w:val="23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3A7047">
        <w:rPr>
          <w:b/>
          <w:sz w:val="24"/>
          <w:szCs w:val="24"/>
          <w:lang w:val="eu-ES"/>
        </w:rPr>
        <w:t>Eskaera</w:t>
      </w:r>
      <w:r>
        <w:rPr>
          <w:sz w:val="24"/>
          <w:szCs w:val="24"/>
          <w:lang w:val="eu-ES"/>
        </w:rPr>
        <w:t xml:space="preserve"> </w:t>
      </w:r>
      <w:r w:rsidRPr="003A7047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 w:rsidRPr="003A7047">
        <w:rPr>
          <w:sz w:val="24"/>
          <w:szCs w:val="24"/>
          <w:lang w:val="eu-ES"/>
        </w:rPr>
        <w:t>eskZenb</w:t>
      </w:r>
      <w:proofErr w:type="spellEnd"/>
      <w:r w:rsidRPr="003A7047">
        <w:rPr>
          <w:sz w:val="24"/>
          <w:szCs w:val="24"/>
          <w:lang w:val="eu-ES"/>
        </w:rPr>
        <w:t xml:space="preserve"> = “Eskaera#0999”</w:t>
      </w:r>
    </w:p>
    <w:p w:rsidR="003A7047" w:rsidRPr="003A7047" w:rsidRDefault="003A7047" w:rsidP="003A7047">
      <w:pPr>
        <w:pStyle w:val="Prrafodelista"/>
        <w:numPr>
          <w:ilvl w:val="0"/>
          <w:numId w:val="23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3A7047">
        <w:rPr>
          <w:b/>
          <w:sz w:val="24"/>
          <w:szCs w:val="24"/>
          <w:lang w:val="eu-ES"/>
        </w:rPr>
        <w:t>Salmenta</w:t>
      </w:r>
      <w:r>
        <w:rPr>
          <w:sz w:val="24"/>
          <w:szCs w:val="24"/>
          <w:lang w:val="eu-ES"/>
        </w:rPr>
        <w:t xml:space="preserve"> </w:t>
      </w:r>
      <w:r w:rsidRPr="003A7047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proofErr w:type="spellStart"/>
      <w:r w:rsidRPr="003A7047">
        <w:rPr>
          <w:sz w:val="24"/>
          <w:szCs w:val="24"/>
          <w:lang w:val="eu-ES"/>
        </w:rPr>
        <w:t>salmZenb</w:t>
      </w:r>
      <w:proofErr w:type="spellEnd"/>
      <w:r w:rsidRPr="003A7047">
        <w:rPr>
          <w:sz w:val="24"/>
          <w:szCs w:val="24"/>
          <w:lang w:val="eu-ES"/>
        </w:rPr>
        <w:t xml:space="preserve"> = “Salmenta#0999”</w:t>
      </w:r>
    </w:p>
    <w:p w:rsidR="006C29E0" w:rsidRDefault="003A7047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irudian ikusi daiteke hauen kontrola eramateko adibide bat.</w:t>
      </w:r>
    </w:p>
    <w:p w:rsidR="003A7047" w:rsidRDefault="006C29E0" w:rsidP="003A7047">
      <w:pPr>
        <w:keepNext/>
        <w:spacing w:before="200" w:after="120"/>
        <w:ind w:left="576"/>
        <w:jc w:val="center"/>
      </w:pPr>
      <w:r w:rsidRPr="006C29E0">
        <w:rPr>
          <w:sz w:val="24"/>
          <w:szCs w:val="24"/>
          <w:lang w:val="eu-ES"/>
        </w:rPr>
        <w:drawing>
          <wp:inline distT="0" distB="0" distL="0" distR="0" wp14:anchorId="7C927197" wp14:editId="760BFB03">
            <wp:extent cx="5400040" cy="713740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E0" w:rsidRDefault="003A7047" w:rsidP="003A70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5" w:name="_Toc506763055"/>
      <w:r w:rsidR="00332E51">
        <w:rPr>
          <w:noProof/>
          <w:sz w:val="24"/>
          <w:szCs w:val="24"/>
          <w:lang w:val="eu-ES"/>
        </w:rPr>
        <w:t>31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="007340A9">
        <w:t>Adibidea</w:t>
      </w:r>
      <w:proofErr w:type="spellEnd"/>
      <w:r w:rsidR="007340A9">
        <w:t xml:space="preserve"> - </w:t>
      </w:r>
      <w:proofErr w:type="spellStart"/>
      <w:r w:rsidR="007340A9">
        <w:t>Getter</w:t>
      </w:r>
      <w:proofErr w:type="spellEnd"/>
      <w:r w:rsidR="007340A9">
        <w:t xml:space="preserve"> &amp; Setter (</w:t>
      </w:r>
      <w:proofErr w:type="spellStart"/>
      <w:r w:rsidR="007340A9">
        <w:t>k</w:t>
      </w:r>
      <w:r>
        <w:t>odea</w:t>
      </w:r>
      <w:proofErr w:type="spellEnd"/>
      <w:r>
        <w:t xml:space="preserve"> </w:t>
      </w:r>
      <w:proofErr w:type="spellStart"/>
      <w:r>
        <w:t>automatikoki</w:t>
      </w:r>
      <w:proofErr w:type="spellEnd"/>
      <w:r>
        <w:t xml:space="preserve"> </w:t>
      </w:r>
      <w:proofErr w:type="spellStart"/>
      <w:r>
        <w:t>gehitzen</w:t>
      </w:r>
      <w:proofErr w:type="spellEnd"/>
      <w:r w:rsidR="007340A9">
        <w:t>)</w:t>
      </w:r>
      <w:bookmarkEnd w:id="45"/>
    </w:p>
    <w:p w:rsidR="007340A9" w:rsidRPr="001B5204" w:rsidRDefault="007340A9" w:rsidP="007340A9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3A7047" w:rsidRDefault="003A7047" w:rsidP="00B84042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Honek, azkenengo lau karaktereak hartzen ditu, hauek zenbaki bihurtu eta +1 egin. Ondoren, berriz eraikitzen da String-a.</w:t>
      </w:r>
    </w:p>
    <w:p w:rsidR="007340A9" w:rsidRPr="001B5204" w:rsidRDefault="007340A9" w:rsidP="007340A9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84042" w:rsidRDefault="007340A9" w:rsidP="00B84042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Datu batzuk kontrolatzen dira, adibidez, </w:t>
      </w:r>
      <w:proofErr w:type="spellStart"/>
      <w:r>
        <w:rPr>
          <w:sz w:val="24"/>
          <w:szCs w:val="24"/>
          <w:lang w:val="eu-ES"/>
        </w:rPr>
        <w:t>email</w:t>
      </w:r>
      <w:proofErr w:type="spellEnd"/>
      <w:r>
        <w:rPr>
          <w:sz w:val="24"/>
          <w:szCs w:val="24"/>
          <w:lang w:val="eu-ES"/>
        </w:rPr>
        <w:t>-a eta NAN zenbakia.</w:t>
      </w:r>
    </w:p>
    <w:p w:rsidR="007340A9" w:rsidRDefault="003A7047" w:rsidP="007340A9">
      <w:pPr>
        <w:keepNext/>
        <w:spacing w:before="200" w:after="120"/>
        <w:ind w:left="576"/>
        <w:jc w:val="center"/>
      </w:pPr>
      <w:r w:rsidRPr="003A7047">
        <w:rPr>
          <w:sz w:val="24"/>
          <w:szCs w:val="24"/>
          <w:lang w:val="eu-ES"/>
        </w:rPr>
        <w:drawing>
          <wp:inline distT="0" distB="0" distL="0" distR="0" wp14:anchorId="36B27141" wp14:editId="6C2837A8">
            <wp:extent cx="4470284" cy="1686743"/>
            <wp:effectExtent l="0" t="0" r="6985" b="889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1563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47" w:rsidRDefault="007340A9" w:rsidP="007340A9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6" w:name="_Toc506763056"/>
      <w:r w:rsidR="00332E51">
        <w:rPr>
          <w:noProof/>
          <w:sz w:val="24"/>
          <w:szCs w:val="24"/>
          <w:lang w:val="eu-ES"/>
        </w:rPr>
        <w:t>32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Pr="00EF68A9">
        <w:t>Adibidea</w:t>
      </w:r>
      <w:proofErr w:type="spellEnd"/>
      <w:r w:rsidRPr="00EF68A9">
        <w:t xml:space="preserve"> - </w:t>
      </w:r>
      <w:proofErr w:type="spellStart"/>
      <w:r w:rsidRPr="00EF68A9">
        <w:t>Getter</w:t>
      </w:r>
      <w:proofErr w:type="spellEnd"/>
      <w:r w:rsidRPr="00EF68A9">
        <w:t xml:space="preserve"> &amp; Setter </w:t>
      </w:r>
      <w:r>
        <w:t>(NAN)</w:t>
      </w:r>
      <w:bookmarkEnd w:id="46"/>
    </w:p>
    <w:p w:rsidR="007340A9" w:rsidRPr="001B5204" w:rsidRDefault="007340A9" w:rsidP="007340A9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340A9" w:rsidRDefault="007340A9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Datuen balidazioak </w:t>
      </w:r>
      <w:proofErr w:type="spellStart"/>
      <w:r>
        <w:rPr>
          <w:sz w:val="24"/>
          <w:szCs w:val="24"/>
          <w:lang w:val="eu-ES"/>
        </w:rPr>
        <w:t>egiterakoan</w:t>
      </w:r>
      <w:proofErr w:type="spellEnd"/>
      <w:r>
        <w:rPr>
          <w:sz w:val="24"/>
          <w:szCs w:val="24"/>
          <w:lang w:val="eu-ES"/>
        </w:rPr>
        <w:t xml:space="preserve">, </w:t>
      </w:r>
      <w:proofErr w:type="spellStart"/>
      <w:r>
        <w:rPr>
          <w:sz w:val="24"/>
          <w:szCs w:val="24"/>
          <w:lang w:val="eu-ES"/>
        </w:rPr>
        <w:t>bukle</w:t>
      </w:r>
      <w:proofErr w:type="spellEnd"/>
      <w:r>
        <w:rPr>
          <w:sz w:val="24"/>
          <w:szCs w:val="24"/>
          <w:lang w:val="eu-ES"/>
        </w:rPr>
        <w:t xml:space="preserve"> bat sortzen da. </w:t>
      </w:r>
      <w:proofErr w:type="spellStart"/>
      <w:r>
        <w:rPr>
          <w:sz w:val="24"/>
          <w:szCs w:val="24"/>
          <w:lang w:val="eu-ES"/>
        </w:rPr>
        <w:t>Bukletik</w:t>
      </w:r>
      <w:proofErr w:type="spellEnd"/>
      <w:r>
        <w:rPr>
          <w:sz w:val="24"/>
          <w:szCs w:val="24"/>
          <w:lang w:val="eu-ES"/>
        </w:rPr>
        <w:t xml:space="preserve"> irtengo da balidazioa betetzen denean. Bitartean, behin eta berriz eskatuko zaio erabiltzaileari datua sartzeko.</w:t>
      </w:r>
    </w:p>
    <w:p w:rsidR="006C29E0" w:rsidRDefault="006C29E0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8F3186" w:rsidRPr="00394DB3" w:rsidRDefault="00E5727D" w:rsidP="008F3186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47" w:name="_Toc506762969"/>
      <w:r w:rsidRPr="00394DB3">
        <w:rPr>
          <w:color w:val="auto"/>
          <w:sz w:val="28"/>
          <w:u w:val="single"/>
          <w:lang w:val="eu-ES"/>
        </w:rPr>
        <w:lastRenderedPageBreak/>
        <w:t>Array-ak</w:t>
      </w:r>
      <w:bookmarkEnd w:id="47"/>
    </w:p>
    <w:p w:rsidR="00394DB3" w:rsidRDefault="00394DB3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Array-</w:t>
      </w:r>
      <w:proofErr w:type="spellStart"/>
      <w:r>
        <w:rPr>
          <w:sz w:val="24"/>
          <w:szCs w:val="24"/>
          <w:lang w:val="eu-ES"/>
        </w:rPr>
        <w:t>etan</w:t>
      </w:r>
      <w:proofErr w:type="spellEnd"/>
      <w:r>
        <w:rPr>
          <w:sz w:val="24"/>
          <w:szCs w:val="24"/>
          <w:lang w:val="eu-ES"/>
        </w:rPr>
        <w:t xml:space="preserve">, mota berdineko datuak gordetzen dira eta </w:t>
      </w:r>
      <w:proofErr w:type="spellStart"/>
      <w:r>
        <w:rPr>
          <w:sz w:val="24"/>
          <w:szCs w:val="24"/>
          <w:lang w:val="eu-ES"/>
        </w:rPr>
        <w:t>luzeera</w:t>
      </w:r>
      <w:proofErr w:type="spellEnd"/>
      <w:r>
        <w:rPr>
          <w:sz w:val="24"/>
          <w:szCs w:val="24"/>
          <w:lang w:val="eu-ES"/>
        </w:rPr>
        <w:t xml:space="preserve"> aurretik zehazten da.</w:t>
      </w:r>
    </w:p>
    <w:p w:rsidR="00394DB3" w:rsidRDefault="00394DB3" w:rsidP="00394DB3">
      <w:pPr>
        <w:spacing w:before="200" w:after="200"/>
        <w:ind w:left="576"/>
        <w:jc w:val="center"/>
        <w:rPr>
          <w:b/>
          <w:i/>
          <w:sz w:val="24"/>
          <w:szCs w:val="24"/>
          <w:lang w:val="eu-ES"/>
        </w:rPr>
      </w:pPr>
      <w:r w:rsidRPr="00764335">
        <w:rPr>
          <w:b/>
          <w:i/>
          <w:sz w:val="24"/>
          <w:szCs w:val="24"/>
          <w:lang w:val="eu-ES"/>
        </w:rPr>
        <w:t>&lt;</w:t>
      </w:r>
      <w:proofErr w:type="spellStart"/>
      <w:r w:rsidRPr="00764335">
        <w:rPr>
          <w:b/>
          <w:i/>
          <w:sz w:val="24"/>
          <w:szCs w:val="24"/>
          <w:lang w:val="eu-ES"/>
        </w:rPr>
        <w:t>arrayMota</w:t>
      </w:r>
      <w:proofErr w:type="spellEnd"/>
      <w:r w:rsidRPr="00764335">
        <w:rPr>
          <w:b/>
          <w:i/>
          <w:sz w:val="24"/>
          <w:szCs w:val="24"/>
          <w:lang w:val="eu-ES"/>
        </w:rPr>
        <w:t>&gt;[] &lt;</w:t>
      </w:r>
      <w:proofErr w:type="spellStart"/>
      <w:r w:rsidRPr="00764335">
        <w:rPr>
          <w:b/>
          <w:i/>
          <w:sz w:val="24"/>
          <w:szCs w:val="24"/>
          <w:lang w:val="eu-ES"/>
        </w:rPr>
        <w:t>arrayIzena</w:t>
      </w:r>
      <w:proofErr w:type="spellEnd"/>
      <w:r w:rsidRPr="00764335">
        <w:rPr>
          <w:b/>
          <w:i/>
          <w:sz w:val="24"/>
          <w:szCs w:val="24"/>
          <w:lang w:val="eu-ES"/>
        </w:rPr>
        <w:t>&gt; = {&lt;</w:t>
      </w:r>
      <w:proofErr w:type="spellStart"/>
      <w:r w:rsidRPr="00764335">
        <w:rPr>
          <w:b/>
          <w:i/>
          <w:sz w:val="24"/>
          <w:szCs w:val="24"/>
          <w:lang w:val="eu-ES"/>
        </w:rPr>
        <w:t>definitutakoDatuak</w:t>
      </w:r>
      <w:proofErr w:type="spellEnd"/>
      <w:r w:rsidRPr="00764335">
        <w:rPr>
          <w:b/>
          <w:i/>
          <w:sz w:val="24"/>
          <w:szCs w:val="24"/>
          <w:lang w:val="eu-ES"/>
        </w:rPr>
        <w:t>&gt;…}</w:t>
      </w:r>
    </w:p>
    <w:p w:rsidR="0008473C" w:rsidRDefault="0008473C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Hiru metodo sortu dira datu zehatz batzuk kontrolatzeko, taila eta sexua hain zuzen.</w:t>
      </w:r>
      <w:r w:rsidR="00F54E59">
        <w:rPr>
          <w:sz w:val="24"/>
          <w:szCs w:val="24"/>
          <w:lang w:val="eu-ES"/>
        </w:rPr>
        <w:t xml:space="preserve"> Metodo estatiko hauetako bakoitzean, Array bat definitzen da, eta bertan, datuak zehaztuta egongo dira.</w:t>
      </w:r>
    </w:p>
    <w:p w:rsidR="00764335" w:rsidRDefault="00764335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Adibidez, erabiltzaileak produktu baten taila (String motakoa) erregistratzen duenean, kontrol bat eramateko.</w:t>
      </w:r>
    </w:p>
    <w:p w:rsidR="00764335" w:rsidRDefault="00764335" w:rsidP="00764335">
      <w:pPr>
        <w:keepNext/>
        <w:spacing w:before="200" w:after="120"/>
        <w:ind w:left="576"/>
        <w:jc w:val="center"/>
      </w:pPr>
      <w:r w:rsidRPr="00764335">
        <w:rPr>
          <w:noProof/>
          <w:sz w:val="24"/>
          <w:szCs w:val="24"/>
          <w:lang w:eastAsia="es-ES"/>
        </w:rPr>
        <w:drawing>
          <wp:inline distT="0" distB="0" distL="0" distR="0" wp14:anchorId="3FCA02A6" wp14:editId="43D467C8">
            <wp:extent cx="4921250" cy="693808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3566" cy="6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35" w:rsidRDefault="00764335" w:rsidP="0076433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8" w:name="_Toc506763057"/>
      <w:r w:rsidR="00332E51">
        <w:rPr>
          <w:noProof/>
          <w:sz w:val="24"/>
          <w:szCs w:val="24"/>
          <w:lang w:val="eu-ES"/>
        </w:rPr>
        <w:t>33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Array</w:t>
      </w:r>
      <w:bookmarkEnd w:id="48"/>
    </w:p>
    <w:p w:rsidR="00764335" w:rsidRPr="00764335" w:rsidRDefault="00764335" w:rsidP="0076433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64335" w:rsidRPr="00764335" w:rsidRDefault="008A1B9B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Array-ak, honako kasuetan erabili dira. Guztietan, atributu zehatz baten datuk kontrolatzeko.</w:t>
      </w:r>
    </w:p>
    <w:p w:rsidR="00A33931" w:rsidRDefault="00A33931" w:rsidP="00A33931">
      <w:pPr>
        <w:keepNext/>
        <w:spacing w:before="200" w:after="120"/>
        <w:ind w:left="576"/>
        <w:jc w:val="center"/>
      </w:pPr>
      <w:r w:rsidRPr="00A33931">
        <w:rPr>
          <w:noProof/>
          <w:sz w:val="24"/>
          <w:szCs w:val="24"/>
          <w:lang w:eastAsia="es-ES"/>
        </w:rPr>
        <w:drawing>
          <wp:inline distT="0" distB="0" distL="0" distR="0" wp14:anchorId="56A89EB0" wp14:editId="1DDCA77F">
            <wp:extent cx="5309982" cy="3584448"/>
            <wp:effectExtent l="0" t="0" r="508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3292" cy="35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31" w:rsidRDefault="00A33931" w:rsidP="00A3393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9" w:name="_Toc506763058"/>
      <w:r w:rsidR="00332E51">
        <w:rPr>
          <w:noProof/>
          <w:sz w:val="24"/>
          <w:szCs w:val="24"/>
          <w:lang w:val="eu-ES"/>
        </w:rPr>
        <w:t>34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>: Array-</w:t>
      </w:r>
      <w:proofErr w:type="spellStart"/>
      <w:r>
        <w:t>ak</w:t>
      </w:r>
      <w:bookmarkEnd w:id="49"/>
      <w:proofErr w:type="spellEnd"/>
    </w:p>
    <w:p w:rsidR="008A1B9B" w:rsidRDefault="008A1B9B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8F3186" w:rsidRPr="007E4E2F" w:rsidRDefault="00E5727D" w:rsidP="00CE68B5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0" w:name="_Toc506762970"/>
      <w:proofErr w:type="spellStart"/>
      <w:r w:rsidRPr="007E4E2F">
        <w:rPr>
          <w:color w:val="auto"/>
          <w:sz w:val="28"/>
          <w:u w:val="single"/>
          <w:lang w:val="eu-ES"/>
        </w:rPr>
        <w:lastRenderedPageBreak/>
        <w:t>ArrayList</w:t>
      </w:r>
      <w:proofErr w:type="spellEnd"/>
      <w:r w:rsidRPr="007E4E2F">
        <w:rPr>
          <w:color w:val="auto"/>
          <w:sz w:val="28"/>
          <w:u w:val="single"/>
          <w:lang w:val="eu-ES"/>
        </w:rPr>
        <w:t>-ak</w:t>
      </w:r>
      <w:bookmarkEnd w:id="50"/>
    </w:p>
    <w:p w:rsidR="00E5727D" w:rsidRDefault="00EB63D5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ArrayList-ean</w:t>
      </w:r>
      <w:proofErr w:type="spellEnd"/>
      <w:r>
        <w:rPr>
          <w:sz w:val="24"/>
          <w:szCs w:val="24"/>
          <w:lang w:val="eu-ES"/>
        </w:rPr>
        <w:t xml:space="preserve">, mota desberdinetako datuak egon daitezke eta ez da </w:t>
      </w:r>
      <w:proofErr w:type="spellStart"/>
      <w:r>
        <w:rPr>
          <w:sz w:val="24"/>
          <w:szCs w:val="24"/>
          <w:lang w:val="eu-ES"/>
        </w:rPr>
        <w:t>luzeera</w:t>
      </w:r>
      <w:proofErr w:type="spellEnd"/>
      <w:r>
        <w:rPr>
          <w:sz w:val="24"/>
          <w:szCs w:val="24"/>
          <w:lang w:val="eu-ES"/>
        </w:rPr>
        <w:t xml:space="preserve"> aurretik zehaztu behar. Berri bat sortzeko, honako estruktura jarraitu behar da.</w:t>
      </w:r>
    </w:p>
    <w:p w:rsidR="00722906" w:rsidRPr="00722906" w:rsidRDefault="00722906" w:rsidP="00E5727D">
      <w:pPr>
        <w:spacing w:before="200" w:after="200"/>
        <w:ind w:left="576"/>
        <w:jc w:val="both"/>
        <w:rPr>
          <w:b/>
          <w:i/>
          <w:sz w:val="24"/>
          <w:szCs w:val="24"/>
          <w:lang w:val="eu-ES"/>
        </w:rPr>
      </w:pPr>
      <w:proofErr w:type="spellStart"/>
      <w:r w:rsidRPr="00722906">
        <w:rPr>
          <w:b/>
          <w:i/>
          <w:sz w:val="24"/>
          <w:szCs w:val="24"/>
          <w:lang w:val="eu-ES"/>
        </w:rPr>
        <w:t>ArrayList</w:t>
      </w:r>
      <w:proofErr w:type="spellEnd"/>
      <w:r w:rsidRPr="00722906">
        <w:rPr>
          <w:b/>
          <w:i/>
          <w:sz w:val="24"/>
          <w:szCs w:val="24"/>
          <w:lang w:val="eu-ES"/>
        </w:rPr>
        <w:t>&lt;</w:t>
      </w:r>
      <w:proofErr w:type="spellStart"/>
      <w:r w:rsidRPr="00722906">
        <w:rPr>
          <w:b/>
          <w:i/>
          <w:sz w:val="24"/>
          <w:szCs w:val="24"/>
          <w:lang w:val="eu-ES"/>
        </w:rPr>
        <w:t>Objektu_izena</w:t>
      </w:r>
      <w:proofErr w:type="spellEnd"/>
      <w:r w:rsidRPr="00722906">
        <w:rPr>
          <w:b/>
          <w:i/>
          <w:sz w:val="24"/>
          <w:szCs w:val="24"/>
          <w:lang w:val="eu-ES"/>
        </w:rPr>
        <w:t>&gt; &lt;</w:t>
      </w:r>
      <w:proofErr w:type="spellStart"/>
      <w:r w:rsidRPr="00722906">
        <w:rPr>
          <w:b/>
          <w:i/>
          <w:sz w:val="24"/>
          <w:szCs w:val="24"/>
          <w:lang w:val="eu-ES"/>
        </w:rPr>
        <w:t>ArrayList_izena</w:t>
      </w:r>
      <w:proofErr w:type="spellEnd"/>
      <w:r w:rsidRPr="00722906">
        <w:rPr>
          <w:b/>
          <w:i/>
          <w:sz w:val="24"/>
          <w:szCs w:val="24"/>
          <w:lang w:val="eu-ES"/>
        </w:rPr>
        <w:t xml:space="preserve">&gt; = </w:t>
      </w:r>
      <w:proofErr w:type="spellStart"/>
      <w:r w:rsidRPr="00722906">
        <w:rPr>
          <w:b/>
          <w:i/>
          <w:sz w:val="24"/>
          <w:szCs w:val="24"/>
          <w:lang w:val="eu-ES"/>
        </w:rPr>
        <w:t>new</w:t>
      </w:r>
      <w:proofErr w:type="spellEnd"/>
      <w:r w:rsidRPr="00722906">
        <w:rPr>
          <w:b/>
          <w:i/>
          <w:sz w:val="24"/>
          <w:szCs w:val="24"/>
          <w:lang w:val="eu-ES"/>
        </w:rPr>
        <w:t xml:space="preserve"> </w:t>
      </w:r>
      <w:proofErr w:type="spellStart"/>
      <w:r w:rsidRPr="00722906">
        <w:rPr>
          <w:b/>
          <w:i/>
          <w:sz w:val="24"/>
          <w:szCs w:val="24"/>
          <w:lang w:val="eu-ES"/>
        </w:rPr>
        <w:t>ArrayList</w:t>
      </w:r>
      <w:proofErr w:type="spellEnd"/>
      <w:r w:rsidRPr="00722906">
        <w:rPr>
          <w:b/>
          <w:i/>
          <w:sz w:val="24"/>
          <w:szCs w:val="24"/>
          <w:lang w:val="eu-ES"/>
        </w:rPr>
        <w:t>&lt;</w:t>
      </w:r>
      <w:proofErr w:type="spellStart"/>
      <w:r w:rsidRPr="00722906">
        <w:rPr>
          <w:b/>
          <w:i/>
          <w:sz w:val="24"/>
          <w:szCs w:val="24"/>
          <w:lang w:val="eu-ES"/>
        </w:rPr>
        <w:t>Objektu_izena</w:t>
      </w:r>
      <w:proofErr w:type="spellEnd"/>
      <w:r w:rsidRPr="00722906">
        <w:rPr>
          <w:b/>
          <w:i/>
          <w:sz w:val="24"/>
          <w:szCs w:val="24"/>
          <w:lang w:val="eu-ES"/>
        </w:rPr>
        <w:t>&gt;();</w:t>
      </w:r>
    </w:p>
    <w:p w:rsidR="00552F39" w:rsidRDefault="00552F39" w:rsidP="00552F39">
      <w:pPr>
        <w:spacing w:before="20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>-a sortzerakoan, hutsik sortuko da. Ondoren, kudeatu beharko da.</w:t>
      </w:r>
    </w:p>
    <w:p w:rsidR="00734556" w:rsidRDefault="00734556" w:rsidP="0073455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Sortu diren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>-ak, objektuak gordetzeko sortu dira. Ondoren, bertatik objektu horiek kudeatzeko asmoz.</w:t>
      </w:r>
    </w:p>
    <w:p w:rsidR="00734556" w:rsidRDefault="00734556" w:rsidP="00734556">
      <w:pPr>
        <w:keepNext/>
        <w:spacing w:before="200" w:after="120"/>
        <w:ind w:left="576"/>
        <w:jc w:val="center"/>
      </w:pPr>
      <w:r w:rsidRPr="008540C0">
        <w:rPr>
          <w:noProof/>
          <w:sz w:val="24"/>
          <w:szCs w:val="24"/>
          <w:lang w:eastAsia="es-ES"/>
        </w:rPr>
        <w:drawing>
          <wp:inline distT="0" distB="0" distL="0" distR="0" wp14:anchorId="7724E548" wp14:editId="5D7CF91C">
            <wp:extent cx="4514850" cy="204125"/>
            <wp:effectExtent l="0" t="0" r="0" b="571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8967" cy="2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56" w:rsidRDefault="00734556" w:rsidP="0073455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1" w:name="_Toc506763059"/>
      <w:r w:rsidR="00332E51">
        <w:rPr>
          <w:noProof/>
          <w:sz w:val="24"/>
          <w:szCs w:val="24"/>
          <w:lang w:val="eu-ES"/>
        </w:rPr>
        <w:t>35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ArrayList</w:t>
      </w:r>
      <w:bookmarkEnd w:id="51"/>
      <w:proofErr w:type="spellEnd"/>
    </w:p>
    <w:p w:rsidR="00734556" w:rsidRPr="00734556" w:rsidRDefault="00734556" w:rsidP="0073455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E4E2F" w:rsidRDefault="007E4E2F" w:rsidP="00552F3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Proiektuan erabiliko diren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 xml:space="preserve"> guztiak, honako hauek dira: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bezeroGuzt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&lt;Bezeroa&gt;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langileGuzt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&lt;Langilea&gt;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salmentaGuzt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&lt;Salmenta&gt;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eskaeraGuzt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&lt;Eskaera&gt;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hornitzaileGuzt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&lt;Hornitzailea&gt;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alKami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&lt;Kamiseta&gt;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alJerts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&lt;Jertsea&gt;</w:t>
      </w:r>
    </w:p>
    <w:p w:rsidR="007E4E2F" w:rsidRPr="007E4E2F" w:rsidRDefault="007E4E2F" w:rsidP="005305A0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proofErr w:type="spellStart"/>
      <w:r w:rsidRPr="007E4E2F">
        <w:rPr>
          <w:b/>
          <w:sz w:val="24"/>
          <w:szCs w:val="24"/>
          <w:lang w:val="eu-ES"/>
        </w:rPr>
        <w:t>alPrak</w:t>
      </w:r>
      <w:proofErr w:type="spellEnd"/>
      <w:r w:rsidRPr="007E4E2F">
        <w:rPr>
          <w:sz w:val="24"/>
          <w:szCs w:val="24"/>
          <w:lang w:val="eu-ES"/>
        </w:rPr>
        <w:t xml:space="preserve">: </w:t>
      </w:r>
      <w:proofErr w:type="spellStart"/>
      <w:r w:rsidRPr="007E4E2F">
        <w:rPr>
          <w:sz w:val="24"/>
          <w:szCs w:val="24"/>
          <w:lang w:val="eu-ES"/>
        </w:rPr>
        <w:t>ArrayList</w:t>
      </w:r>
      <w:proofErr w:type="spellEnd"/>
      <w:r w:rsidRPr="007E4E2F">
        <w:rPr>
          <w:sz w:val="24"/>
          <w:szCs w:val="24"/>
          <w:lang w:val="eu-ES"/>
        </w:rPr>
        <w:t>&lt;Praka&gt;</w:t>
      </w:r>
    </w:p>
    <w:p w:rsidR="00552F39" w:rsidRDefault="00552F39" w:rsidP="00552F39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taulan ikusi daitezke </w:t>
      </w:r>
      <w:proofErr w:type="spellStart"/>
      <w:r>
        <w:rPr>
          <w:sz w:val="24"/>
          <w:szCs w:val="24"/>
          <w:lang w:val="eu-ES"/>
        </w:rPr>
        <w:t>ArrayList-etan</w:t>
      </w:r>
      <w:proofErr w:type="spellEnd"/>
      <w:r>
        <w:rPr>
          <w:sz w:val="24"/>
          <w:szCs w:val="24"/>
          <w:lang w:val="eu-ES"/>
        </w:rPr>
        <w:t xml:space="preserve"> erabili </w:t>
      </w:r>
      <w:r w:rsidR="00734556">
        <w:rPr>
          <w:sz w:val="24"/>
          <w:szCs w:val="24"/>
          <w:lang w:val="eu-ES"/>
        </w:rPr>
        <w:t>daitezkeen</w:t>
      </w:r>
      <w:r>
        <w:rPr>
          <w:sz w:val="24"/>
          <w:szCs w:val="24"/>
          <w:lang w:val="eu-ES"/>
        </w:rPr>
        <w:t xml:space="preserve"> metodoak.</w:t>
      </w:r>
    </w:p>
    <w:p w:rsidR="00552F39" w:rsidRDefault="00552F39" w:rsidP="00552F39">
      <w:pPr>
        <w:keepNext/>
        <w:spacing w:before="200" w:after="120"/>
        <w:ind w:left="576"/>
        <w:jc w:val="center"/>
      </w:pPr>
      <w:r w:rsidRPr="00552F39">
        <w:rPr>
          <w:noProof/>
          <w:sz w:val="24"/>
          <w:szCs w:val="24"/>
          <w:lang w:eastAsia="es-ES"/>
        </w:rPr>
        <w:drawing>
          <wp:inline distT="0" distB="0" distL="0" distR="0" wp14:anchorId="1677F590" wp14:editId="13144A24">
            <wp:extent cx="3441700" cy="2571345"/>
            <wp:effectExtent l="0" t="0" r="6350" b="63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3122" cy="25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D5" w:rsidRDefault="00734556" w:rsidP="007E4E2F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2" w:name="_Toc506763060"/>
      <w:r w:rsidR="00332E51">
        <w:rPr>
          <w:noProof/>
          <w:sz w:val="24"/>
          <w:szCs w:val="24"/>
          <w:lang w:val="eu-ES"/>
        </w:rPr>
        <w:t>36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 w:rsidR="00552F39">
        <w:t>:</w:t>
      </w:r>
      <w:r w:rsidR="00552F39">
        <w:rPr>
          <w:noProof/>
        </w:rPr>
        <w:t xml:space="preserve"> ArrayList-eko metodoak</w:t>
      </w:r>
      <w:bookmarkEnd w:id="52"/>
      <w:r w:rsidR="00EB63D5">
        <w:rPr>
          <w:sz w:val="24"/>
          <w:szCs w:val="24"/>
          <w:lang w:val="eu-ES"/>
        </w:rPr>
        <w:br w:type="page"/>
      </w:r>
    </w:p>
    <w:p w:rsidR="00552F39" w:rsidRDefault="00EB63D5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Sortutako </w:t>
      </w:r>
      <w:proofErr w:type="spellStart"/>
      <w:r>
        <w:rPr>
          <w:sz w:val="24"/>
          <w:szCs w:val="24"/>
          <w:lang w:val="eu-ES"/>
        </w:rPr>
        <w:t>ArrayListak</w:t>
      </w:r>
      <w:proofErr w:type="spellEnd"/>
      <w:r>
        <w:rPr>
          <w:sz w:val="24"/>
          <w:szCs w:val="24"/>
          <w:lang w:val="eu-ES"/>
        </w:rPr>
        <w:t xml:space="preserve"> kudeatzeko, metodo estatikoak erabiliko dira, eta hauetan, bertako objektuak gestionatuko dira.</w:t>
      </w:r>
    </w:p>
    <w:p w:rsidR="00EB63D5" w:rsidRDefault="00EB63D5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adibidean ikusi daiteke, nola </w:t>
      </w:r>
      <w:proofErr w:type="spellStart"/>
      <w:r w:rsidRPr="00EB63D5">
        <w:rPr>
          <w:b/>
          <w:sz w:val="24"/>
          <w:szCs w:val="24"/>
          <w:lang w:val="eu-ES"/>
        </w:rPr>
        <w:t>alKami</w:t>
      </w:r>
      <w:proofErr w:type="spellEnd"/>
      <w:r>
        <w:rPr>
          <w:sz w:val="24"/>
          <w:szCs w:val="24"/>
          <w:lang w:val="eu-ES"/>
        </w:rPr>
        <w:t xml:space="preserve"> </w:t>
      </w:r>
      <w:proofErr w:type="spellStart"/>
      <w:r>
        <w:rPr>
          <w:sz w:val="24"/>
          <w:szCs w:val="24"/>
          <w:lang w:val="eu-ES"/>
        </w:rPr>
        <w:t>ArrayList-ean</w:t>
      </w:r>
      <w:proofErr w:type="spellEnd"/>
      <w:r>
        <w:rPr>
          <w:sz w:val="24"/>
          <w:szCs w:val="24"/>
          <w:lang w:val="eu-ES"/>
        </w:rPr>
        <w:t xml:space="preserve"> objektuak gehitzeko edo kentzeko metodoak erabiltzen direla. Estruktura berdina jarraitu da beste klaseak kudeatzerako orduan.</w:t>
      </w:r>
    </w:p>
    <w:p w:rsidR="00552F39" w:rsidRDefault="00EB63D5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192405</wp:posOffset>
                </wp:positionV>
                <wp:extent cx="5181600" cy="2324100"/>
                <wp:effectExtent l="381000" t="0" r="19050" b="95250"/>
                <wp:wrapNone/>
                <wp:docPr id="109" name="Grupo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2324100"/>
                          <a:chOff x="0" y="0"/>
                          <a:chExt cx="5181600" cy="2324100"/>
                        </a:xfrm>
                      </wpg:grpSpPr>
                      <wpg:grpSp>
                        <wpg:cNvPr id="108" name="Grupo 108"/>
                        <wpg:cNvGrpSpPr/>
                        <wpg:grpSpPr>
                          <a:xfrm>
                            <a:off x="0" y="0"/>
                            <a:ext cx="2559050" cy="1244600"/>
                            <a:chOff x="0" y="0"/>
                            <a:chExt cx="2559050" cy="1244600"/>
                          </a:xfrm>
                        </wpg:grpSpPr>
                        <wps:wsp>
                          <wps:cNvPr id="51" name="Conector: angular 51"/>
                          <wps:cNvCnPr/>
                          <wps:spPr>
                            <a:xfrm flipH="1">
                              <a:off x="0" y="165100"/>
                              <a:ext cx="2559050" cy="1079500"/>
                            </a:xfrm>
                            <a:prstGeom prst="bentConnector3">
                              <a:avLst>
                                <a:gd name="adj1" fmla="val 114651"/>
                              </a:avLst>
                            </a:prstGeom>
                            <a:ln w="19050">
                              <a:solidFill>
                                <a:srgbClr val="7030A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Conector recto 105"/>
                          <wps:cNvCnPr/>
                          <wps:spPr>
                            <a:xfrm>
                              <a:off x="2559050" y="0"/>
                              <a:ext cx="0" cy="1733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7" name="Grupo 107"/>
                        <wpg:cNvGrpSpPr/>
                        <wpg:grpSpPr>
                          <a:xfrm>
                            <a:off x="2711450" y="0"/>
                            <a:ext cx="2470150" cy="2324100"/>
                            <a:chOff x="0" y="0"/>
                            <a:chExt cx="2470150" cy="2324100"/>
                          </a:xfrm>
                        </wpg:grpSpPr>
                        <wpg:grpSp>
                          <wpg:cNvPr id="84" name="Grupo 84"/>
                          <wpg:cNvGrpSpPr/>
                          <wpg:grpSpPr>
                            <a:xfrm>
                              <a:off x="0" y="165100"/>
                              <a:ext cx="2470150" cy="2159000"/>
                              <a:chOff x="-398491" y="0"/>
                              <a:chExt cx="2627341" cy="1638300"/>
                            </a:xfrm>
                          </wpg:grpSpPr>
                          <wps:wsp>
                            <wps:cNvPr id="100" name="Conector recto 100"/>
                            <wps:cNvCnPr/>
                            <wps:spPr>
                              <a:xfrm>
                                <a:off x="-398491" y="0"/>
                                <a:ext cx="2620991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Conector recto de flecha 103"/>
                            <wps:cNvCnPr/>
                            <wps:spPr>
                              <a:xfrm>
                                <a:off x="285750" y="1638300"/>
                                <a:ext cx="1943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" name="Conector recto 104"/>
                            <wps:cNvCnPr/>
                            <wps:spPr>
                              <a:xfrm>
                                <a:off x="2216150" y="0"/>
                                <a:ext cx="0" cy="163195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6" name="Conector recto 106"/>
                          <wps:cNvCnPr/>
                          <wps:spPr>
                            <a:xfrm>
                              <a:off x="0" y="0"/>
                              <a:ext cx="0" cy="1733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AD4CAA" id="Grupo 109" o:spid="_x0000_s1026" style="position:absolute;margin-left:48.95pt;margin-top:15.15pt;width:408pt;height:183pt;z-index:251641856" coordsize="51816,2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">
                <v:group id="Grupo 108" o:spid="_x0000_s1027" style="position:absolute;width:25590;height:12446" coordsize="25590,1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: angular 51" o:spid="_x0000_s1028" type="#_x0000_t34" style="position:absolute;top:1651;width:25590;height:107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" adj="24765" strokecolor="#7030a0" strokeweight="1.5pt">
                    <v:stroke endarrow="block"/>
                  </v:shape>
                  <v:line id="Conector recto 105" o:spid="_x0000_s1029" style="position:absolute;visibility:visible;mso-wrap-style:square" from="25590,0" to="25590,1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" strokecolor="#7030a0" strokeweight="1.5pt">
                    <v:stroke joinstyle="miter"/>
                  </v:line>
                </v:group>
                <v:group id="Grupo 107" o:spid="_x0000_s1030" style="position:absolute;left:27114;width:24702;height:23241" coordsize="24701,2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Grupo 84" o:spid="_x0000_s1031" style="position:absolute;top:1651;width:24701;height:21590" coordorigin="-3984" coordsize="26273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line id="Conector recto 100" o:spid="_x0000_s1032" style="position:absolute;visibility:visible;mso-wrap-style:square" from="-3984,0" to="222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" strokecolor="#c00000 [3204]" strokeweight="1.5pt">
                      <v:stroke joinstyle="miter"/>
                    </v:line>
                    <v:shape id="Conector recto de flecha 103" o:spid="_x0000_s1033" type="#_x0000_t32" style="position:absolute;left:2857;top:16383;width:194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" strokecolor="#c00000 [3204]" strokeweight="1.5pt">
                      <v:stroke startarrow="block" joinstyle="miter"/>
                    </v:shape>
                    <v:line id="Conector recto 104" o:spid="_x0000_s1034" style="position:absolute;visibility:visible;mso-wrap-style:square" from="22161,0" to="22161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" strokecolor="#c00000 [3204]" strokeweight="1.5pt">
                      <v:stroke joinstyle="miter"/>
                    </v:line>
                  </v:group>
                  <v:line id="Conector recto 106" o:spid="_x0000_s1035" style="position:absolute;visibility:visible;mso-wrap-style:square" from="0,0" to="0,1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" strokecolor="#c00000 [3204]" strokeweight="1.5pt">
                    <v:stroke joinstyle="miter"/>
                  </v:line>
                </v:group>
              </v:group>
            </w:pict>
          </mc:Fallback>
        </mc:AlternateContent>
      </w:r>
      <w:r w:rsidR="00552F39" w:rsidRPr="00552F39">
        <w:rPr>
          <w:noProof/>
          <w:sz w:val="24"/>
          <w:szCs w:val="24"/>
          <w:lang w:eastAsia="es-ES"/>
        </w:rPr>
        <w:drawing>
          <wp:inline distT="0" distB="0" distL="0" distR="0" wp14:anchorId="0DBEB827" wp14:editId="68AB6451">
            <wp:extent cx="5400040" cy="207670"/>
            <wp:effectExtent l="0" t="0" r="0" b="190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39" w:rsidRDefault="00552F39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EB63D5" w:rsidRDefault="00552F39" w:rsidP="00EB63D5">
      <w:pPr>
        <w:keepNext/>
        <w:spacing w:before="200" w:after="120"/>
        <w:ind w:left="576"/>
        <w:jc w:val="center"/>
      </w:pPr>
      <w:r w:rsidRPr="00552F39">
        <w:rPr>
          <w:noProof/>
          <w:sz w:val="24"/>
          <w:szCs w:val="24"/>
          <w:lang w:eastAsia="es-ES"/>
        </w:rPr>
        <w:drawing>
          <wp:inline distT="0" distB="0" distL="0" distR="0" wp14:anchorId="041F9DCE" wp14:editId="3A18A974">
            <wp:extent cx="5400040" cy="3148496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39" w:rsidRDefault="00EB63D5" w:rsidP="00EB63D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3" w:name="_Toc506763061"/>
      <w:r w:rsidR="00332E51">
        <w:rPr>
          <w:noProof/>
          <w:sz w:val="24"/>
          <w:szCs w:val="24"/>
          <w:lang w:val="eu-ES"/>
        </w:rPr>
        <w:t>37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>
        <w:t>Adibidea</w:t>
      </w:r>
      <w:proofErr w:type="spellEnd"/>
      <w:r>
        <w:t xml:space="preserve"> - </w:t>
      </w:r>
      <w:proofErr w:type="spellStart"/>
      <w:r>
        <w:t>ArrayListak</w:t>
      </w:r>
      <w:proofErr w:type="spellEnd"/>
      <w:r>
        <w:t xml:space="preserve"> </w:t>
      </w:r>
      <w:proofErr w:type="spellStart"/>
      <w:r>
        <w:t>kudeatu</w:t>
      </w:r>
      <w:bookmarkEnd w:id="53"/>
      <w:proofErr w:type="spellEnd"/>
    </w:p>
    <w:p w:rsidR="00EB63D5" w:rsidRPr="00EB63D5" w:rsidRDefault="00EB63D5" w:rsidP="00EB63D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EB63D5" w:rsidRDefault="00EB63D5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Lehenengo,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>-a sortzen da eta ondoren, metodoetan erabili.</w:t>
      </w:r>
    </w:p>
    <w:p w:rsidR="00EB63D5" w:rsidRDefault="00EB63D5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Kamiseta berri bat gehitzeko, lehenengo kamisetaren datuak eskatuko lirateke eta ondoren, </w:t>
      </w:r>
      <w:proofErr w:type="spellStart"/>
      <w:r>
        <w:rPr>
          <w:sz w:val="24"/>
          <w:szCs w:val="24"/>
          <w:lang w:val="eu-ES"/>
        </w:rPr>
        <w:t>alKami</w:t>
      </w:r>
      <w:proofErr w:type="spellEnd"/>
      <w:r>
        <w:rPr>
          <w:sz w:val="24"/>
          <w:szCs w:val="24"/>
          <w:lang w:val="eu-ES"/>
        </w:rPr>
        <w:t xml:space="preserve"> </w:t>
      </w:r>
      <w:proofErr w:type="spellStart"/>
      <w:r>
        <w:rPr>
          <w:sz w:val="24"/>
          <w:szCs w:val="24"/>
          <w:lang w:val="eu-ES"/>
        </w:rPr>
        <w:t>ArrayList</w:t>
      </w:r>
      <w:proofErr w:type="spellEnd"/>
      <w:r>
        <w:rPr>
          <w:sz w:val="24"/>
          <w:szCs w:val="24"/>
          <w:lang w:val="eu-ES"/>
        </w:rPr>
        <w:t>-era objektu hori gehitu (</w:t>
      </w:r>
      <w:proofErr w:type="spellStart"/>
      <w:r>
        <w:rPr>
          <w:sz w:val="24"/>
          <w:szCs w:val="24"/>
          <w:lang w:val="eu-ES"/>
        </w:rPr>
        <w:t>add</w:t>
      </w:r>
      <w:proofErr w:type="spellEnd"/>
      <w:r>
        <w:rPr>
          <w:sz w:val="24"/>
          <w:szCs w:val="24"/>
          <w:lang w:val="eu-ES"/>
        </w:rPr>
        <w:t xml:space="preserve"> erabiliz).</w:t>
      </w:r>
    </w:p>
    <w:p w:rsidR="00EB63D5" w:rsidRDefault="00EB63D5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Existitzen den kamiseta bat ezabatzeko berriz, erabiltzaileak kamiseta horren kodea edo erreferentzia sartuko du eta hori kontuan izanda, objektua ezabatuko litzateke </w:t>
      </w:r>
      <w:proofErr w:type="spellStart"/>
      <w:r>
        <w:rPr>
          <w:sz w:val="24"/>
          <w:szCs w:val="24"/>
          <w:lang w:val="eu-ES"/>
        </w:rPr>
        <w:t>alKami</w:t>
      </w:r>
      <w:proofErr w:type="spellEnd"/>
      <w:r>
        <w:rPr>
          <w:sz w:val="24"/>
          <w:szCs w:val="24"/>
          <w:lang w:val="eu-ES"/>
        </w:rPr>
        <w:t xml:space="preserve"> </w:t>
      </w:r>
      <w:proofErr w:type="spellStart"/>
      <w:r>
        <w:rPr>
          <w:sz w:val="24"/>
          <w:szCs w:val="24"/>
          <w:lang w:val="eu-ES"/>
        </w:rPr>
        <w:t>ArrayList-etik</w:t>
      </w:r>
      <w:proofErr w:type="spellEnd"/>
      <w:r>
        <w:rPr>
          <w:sz w:val="24"/>
          <w:szCs w:val="24"/>
          <w:lang w:val="eu-ES"/>
        </w:rPr>
        <w:t>.</w:t>
      </w:r>
    </w:p>
    <w:p w:rsidR="007E4E2F" w:rsidRDefault="007E4E2F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7E4E2F" w:rsidRDefault="007E4E2F" w:rsidP="00E5727D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E5727D" w:rsidRDefault="00E5727D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CE68B5" w:rsidRPr="00F54E59" w:rsidRDefault="00F91510" w:rsidP="00CE68B5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4" w:name="_Erroreen_kontrola"/>
      <w:bookmarkStart w:id="55" w:name="_Toc506762971"/>
      <w:bookmarkEnd w:id="54"/>
      <w:r w:rsidRPr="00F54E59">
        <w:rPr>
          <w:color w:val="auto"/>
          <w:sz w:val="28"/>
          <w:u w:val="single"/>
          <w:lang w:val="eu-ES"/>
        </w:rPr>
        <w:lastRenderedPageBreak/>
        <w:t>Erroreen kontrola</w:t>
      </w:r>
      <w:bookmarkEnd w:id="55"/>
    </w:p>
    <w:p w:rsidR="009235AA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jasotzerako orduan</w:t>
      </w:r>
      <w:r w:rsidR="009235AA">
        <w:rPr>
          <w:sz w:val="24"/>
          <w:szCs w:val="24"/>
          <w:lang w:val="eu-ES"/>
        </w:rPr>
        <w:t>, errore desberdinak agertu daitezke. Erabiltzaileak datu mota egokia ez jartzea, programa datuak jaso edo bueltatzeko kapaza ez izatea…</w:t>
      </w:r>
    </w:p>
    <w:p w:rsidR="009235AA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hauek, ondorengo irudikoen antzerakoak izango dira.</w:t>
      </w:r>
    </w:p>
    <w:p w:rsidR="009235AA" w:rsidRDefault="009235AA" w:rsidP="009235AA">
      <w:pPr>
        <w:keepNext/>
        <w:spacing w:before="200" w:after="120"/>
        <w:ind w:left="576"/>
        <w:jc w:val="center"/>
      </w:pPr>
      <w:r w:rsidRPr="00764770">
        <w:rPr>
          <w:noProof/>
          <w:sz w:val="24"/>
          <w:szCs w:val="24"/>
          <w:lang w:eastAsia="es-ES"/>
        </w:rPr>
        <w:drawing>
          <wp:inline distT="0" distB="0" distL="0" distR="0" wp14:anchorId="4A96EA92" wp14:editId="1AB1C652">
            <wp:extent cx="5111750" cy="564432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9310" cy="5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6" w:name="_Toc506763062"/>
      <w:r w:rsidR="00332E51">
        <w:rPr>
          <w:noProof/>
          <w:sz w:val="24"/>
          <w:szCs w:val="24"/>
          <w:lang w:val="eu-ES"/>
        </w:rPr>
        <w:t>38</w:t>
      </w:r>
      <w:r>
        <w:rPr>
          <w:sz w:val="24"/>
          <w:szCs w:val="24"/>
          <w:lang w:val="eu-ES"/>
        </w:rPr>
        <w:fldChar w:fldCharType="end"/>
      </w:r>
      <w:r w:rsidR="009235AA">
        <w:t xml:space="preserve">. </w:t>
      </w:r>
      <w:proofErr w:type="spellStart"/>
      <w:r w:rsidR="009235AA">
        <w:t>Irudia</w:t>
      </w:r>
      <w:proofErr w:type="spellEnd"/>
      <w:r w:rsidR="009235AA">
        <w:t xml:space="preserve">: </w:t>
      </w:r>
      <w:proofErr w:type="spellStart"/>
      <w:r w:rsidR="009235AA">
        <w:t>Adibidea</w:t>
      </w:r>
      <w:proofErr w:type="spellEnd"/>
      <w:r w:rsidR="009235AA">
        <w:t xml:space="preserve"> - </w:t>
      </w:r>
      <w:proofErr w:type="spellStart"/>
      <w:r w:rsidR="009235AA">
        <w:t>Errorea</w:t>
      </w:r>
      <w:bookmarkEnd w:id="56"/>
      <w:proofErr w:type="spellEnd"/>
    </w:p>
    <w:p w:rsidR="009235AA" w:rsidRPr="009235AA" w:rsidRDefault="009235AA" w:rsidP="009235AA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F91510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</w:t>
      </w:r>
      <w:r w:rsidR="0090264B">
        <w:rPr>
          <w:sz w:val="24"/>
          <w:szCs w:val="24"/>
          <w:lang w:val="eu-ES"/>
        </w:rPr>
        <w:t xml:space="preserve"> </w:t>
      </w:r>
      <w:r w:rsidR="00F91510">
        <w:rPr>
          <w:sz w:val="24"/>
          <w:szCs w:val="24"/>
          <w:lang w:val="eu-ES"/>
        </w:rPr>
        <w:t xml:space="preserve">kontrolatzeko, </w:t>
      </w:r>
      <w:proofErr w:type="spellStart"/>
      <w:r w:rsidR="00F91510">
        <w:rPr>
          <w:sz w:val="24"/>
          <w:szCs w:val="24"/>
          <w:lang w:val="eu-ES"/>
        </w:rPr>
        <w:t>try</w:t>
      </w:r>
      <w:proofErr w:type="spellEnd"/>
      <w:r w:rsidR="00F91510">
        <w:rPr>
          <w:sz w:val="24"/>
          <w:szCs w:val="24"/>
          <w:lang w:val="eu-ES"/>
        </w:rPr>
        <w:t xml:space="preserve"> – </w:t>
      </w:r>
      <w:proofErr w:type="spellStart"/>
      <w:r w:rsidR="00F91510">
        <w:rPr>
          <w:sz w:val="24"/>
          <w:szCs w:val="24"/>
          <w:lang w:val="eu-ES"/>
        </w:rPr>
        <w:t>cath</w:t>
      </w:r>
      <w:proofErr w:type="spellEnd"/>
      <w:r w:rsidR="00F91510">
        <w:rPr>
          <w:sz w:val="24"/>
          <w:szCs w:val="24"/>
          <w:lang w:val="eu-ES"/>
        </w:rPr>
        <w:t xml:space="preserve"> erabili da.</w:t>
      </w:r>
      <w:r>
        <w:rPr>
          <w:sz w:val="24"/>
          <w:szCs w:val="24"/>
          <w:lang w:val="eu-ES"/>
        </w:rPr>
        <w:t xml:space="preserve"> Hauek</w:t>
      </w:r>
      <w:r w:rsidR="00764770">
        <w:rPr>
          <w:sz w:val="24"/>
          <w:szCs w:val="24"/>
          <w:lang w:val="eu-ES"/>
        </w:rPr>
        <w:t xml:space="preserve">, errore bat ematen duenean, erabiltzaileak ulertuko ez duen </w:t>
      </w:r>
      <w:r>
        <w:rPr>
          <w:sz w:val="24"/>
          <w:szCs w:val="24"/>
          <w:lang w:val="eu-ES"/>
        </w:rPr>
        <w:t>linea</w:t>
      </w:r>
      <w:r w:rsidR="00764770">
        <w:rPr>
          <w:sz w:val="24"/>
          <w:szCs w:val="24"/>
          <w:lang w:val="eu-ES"/>
        </w:rPr>
        <w:t xml:space="preserve"> gorriak ikusi beharrean, zein izan den arazoa esango dion mezu bat</w:t>
      </w:r>
      <w:r>
        <w:rPr>
          <w:sz w:val="24"/>
          <w:szCs w:val="24"/>
          <w:lang w:val="eu-ES"/>
        </w:rPr>
        <w:t xml:space="preserve"> erakutsiko dute.</w:t>
      </w:r>
    </w:p>
    <w:p w:rsidR="00F91510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Hona hemen, erabili diren adibide batzuk:</w:t>
      </w:r>
    </w:p>
    <w:p w:rsidR="0090264B" w:rsidRDefault="00F91510" w:rsidP="009235AA">
      <w:pPr>
        <w:keepNext/>
        <w:spacing w:before="200" w:after="0"/>
        <w:ind w:left="576"/>
        <w:jc w:val="center"/>
      </w:pPr>
      <w:r w:rsidRPr="00F91510">
        <w:rPr>
          <w:noProof/>
          <w:sz w:val="24"/>
          <w:szCs w:val="24"/>
          <w:lang w:eastAsia="es-ES"/>
        </w:rPr>
        <w:drawing>
          <wp:inline distT="0" distB="0" distL="0" distR="0" wp14:anchorId="3112051E" wp14:editId="1B5B14C3">
            <wp:extent cx="3727450" cy="1222955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156" cy="12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10" w:rsidRDefault="00852BD2" w:rsidP="0090264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7" w:name="_Toc506763063"/>
      <w:r w:rsidR="00332E51">
        <w:rPr>
          <w:noProof/>
          <w:sz w:val="24"/>
          <w:szCs w:val="24"/>
          <w:lang w:val="eu-ES"/>
        </w:rPr>
        <w:t>39</w:t>
      </w:r>
      <w:r>
        <w:rPr>
          <w:sz w:val="24"/>
          <w:szCs w:val="24"/>
          <w:lang w:val="eu-ES"/>
        </w:rPr>
        <w:fldChar w:fldCharType="end"/>
      </w:r>
      <w:r w:rsidR="0090264B">
        <w:t xml:space="preserve">. </w:t>
      </w:r>
      <w:proofErr w:type="spellStart"/>
      <w:r w:rsidR="0090264B">
        <w:t>Irudia</w:t>
      </w:r>
      <w:proofErr w:type="spellEnd"/>
      <w:r w:rsidR="0090264B">
        <w:t xml:space="preserve">: </w:t>
      </w:r>
      <w:proofErr w:type="spellStart"/>
      <w:r w:rsidR="0090264B">
        <w:t>Adibidea</w:t>
      </w:r>
      <w:proofErr w:type="spellEnd"/>
      <w:r w:rsidR="0090264B">
        <w:t xml:space="preserve"> - try/catch</w:t>
      </w:r>
      <w:bookmarkEnd w:id="57"/>
    </w:p>
    <w:p w:rsidR="00764770" w:rsidRPr="00764770" w:rsidRDefault="00764770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:rsidR="009235AA" w:rsidRDefault="009235AA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proofErr w:type="spellStart"/>
      <w:r>
        <w:rPr>
          <w:sz w:val="24"/>
          <w:szCs w:val="24"/>
          <w:lang w:val="eu-ES"/>
        </w:rPr>
        <w:t>Try</w:t>
      </w:r>
      <w:proofErr w:type="spellEnd"/>
      <w:r>
        <w:rPr>
          <w:sz w:val="24"/>
          <w:szCs w:val="24"/>
          <w:lang w:val="eu-ES"/>
        </w:rPr>
        <w:t>/</w:t>
      </w:r>
      <w:proofErr w:type="spellStart"/>
      <w:r>
        <w:rPr>
          <w:sz w:val="24"/>
          <w:szCs w:val="24"/>
          <w:lang w:val="eu-ES"/>
        </w:rPr>
        <w:t>catch</w:t>
      </w:r>
      <w:proofErr w:type="spellEnd"/>
      <w:r>
        <w:rPr>
          <w:sz w:val="24"/>
          <w:szCs w:val="24"/>
          <w:lang w:val="eu-ES"/>
        </w:rPr>
        <w:t xml:space="preserve"> erabilita, honelako mezuak agertuko dira.</w:t>
      </w:r>
    </w:p>
    <w:p w:rsidR="009235AA" w:rsidRDefault="009235AA" w:rsidP="009235AA">
      <w:pPr>
        <w:keepNext/>
        <w:spacing w:before="200" w:after="80"/>
        <w:ind w:left="576"/>
        <w:jc w:val="center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10382D8C" wp14:editId="563809E2">
            <wp:extent cx="2806700" cy="623711"/>
            <wp:effectExtent l="0" t="0" r="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4519" cy="6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8" w:name="_Toc506763064"/>
      <w:r w:rsidR="00332E51">
        <w:rPr>
          <w:noProof/>
          <w:sz w:val="24"/>
          <w:szCs w:val="24"/>
          <w:lang w:val="eu-ES"/>
        </w:rPr>
        <w:t>40</w:t>
      </w:r>
      <w:r>
        <w:rPr>
          <w:sz w:val="24"/>
          <w:szCs w:val="24"/>
          <w:lang w:val="eu-ES"/>
        </w:rPr>
        <w:fldChar w:fldCharType="end"/>
      </w:r>
      <w:r w:rsidR="009235AA">
        <w:t xml:space="preserve">. </w:t>
      </w:r>
      <w:proofErr w:type="spellStart"/>
      <w:r w:rsidR="009235AA">
        <w:t>Irudia</w:t>
      </w:r>
      <w:proofErr w:type="spellEnd"/>
      <w:r w:rsidR="009235AA">
        <w:t xml:space="preserve">: </w:t>
      </w:r>
      <w:proofErr w:type="spellStart"/>
      <w:r w:rsidR="009235AA">
        <w:t>Adibidea</w:t>
      </w:r>
      <w:proofErr w:type="spellEnd"/>
      <w:r w:rsidR="009235AA">
        <w:t xml:space="preserve"> - try/catch </w:t>
      </w:r>
      <w:proofErr w:type="spellStart"/>
      <w:r w:rsidR="009235AA">
        <w:t>mezuak</w:t>
      </w:r>
      <w:bookmarkEnd w:id="58"/>
      <w:proofErr w:type="spellEnd"/>
    </w:p>
    <w:p w:rsidR="009235AA" w:rsidRPr="009235AA" w:rsidRDefault="009235AA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:rsidR="00F91510" w:rsidRDefault="0090264B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Proiektuan erabilitakoak hauek dira:</w:t>
      </w:r>
    </w:p>
    <w:tbl>
      <w:tblPr>
        <w:tblStyle w:val="Cuadrculaclara-nfasis5"/>
        <w:tblW w:w="7654" w:type="dxa"/>
        <w:tblInd w:w="1101" w:type="dxa"/>
        <w:tblLook w:val="0480" w:firstRow="0" w:lastRow="0" w:firstColumn="1" w:lastColumn="0" w:noHBand="0" w:noVBand="1"/>
      </w:tblPr>
      <w:tblGrid>
        <w:gridCol w:w="2693"/>
        <w:gridCol w:w="4961"/>
      </w:tblGrid>
      <w:tr w:rsidR="0090264B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NumberFormatException</w:t>
            </w:r>
            <w:proofErr w:type="spellEnd"/>
          </w:p>
        </w:tc>
        <w:tc>
          <w:tcPr>
            <w:tcW w:w="4961" w:type="dxa"/>
          </w:tcPr>
          <w:p w:rsidR="0090264B" w:rsidRDefault="0090264B" w:rsidP="009235AA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Karaktere ez numerikoak sartzean ematen duten erroreak kontrolatzeko.</w:t>
            </w:r>
          </w:p>
        </w:tc>
      </w:tr>
      <w:tr w:rsidR="0090264B" w:rsidTr="00923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IOException</w:t>
            </w:r>
            <w:proofErr w:type="spellEnd"/>
          </w:p>
        </w:tc>
        <w:tc>
          <w:tcPr>
            <w:tcW w:w="4961" w:type="dxa"/>
          </w:tcPr>
          <w:p w:rsidR="0090264B" w:rsidRDefault="0090264B" w:rsidP="009235AA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Sarrera/irteerako erroreak kontrolatzeko.</w:t>
            </w:r>
          </w:p>
        </w:tc>
      </w:tr>
      <w:tr w:rsidR="0090264B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764770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proofErr w:type="spellStart"/>
            <w:r>
              <w:rPr>
                <w:sz w:val="24"/>
                <w:szCs w:val="24"/>
                <w:lang w:val="eu-ES"/>
              </w:rPr>
              <w:t>ParseException</w:t>
            </w:r>
            <w:proofErr w:type="spellEnd"/>
          </w:p>
        </w:tc>
        <w:tc>
          <w:tcPr>
            <w:tcW w:w="4961" w:type="dxa"/>
          </w:tcPr>
          <w:p w:rsidR="0090264B" w:rsidRDefault="00764770" w:rsidP="009235AA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 xml:space="preserve">String bat beste datu mota batera </w:t>
            </w:r>
            <w:proofErr w:type="spellStart"/>
            <w:r>
              <w:rPr>
                <w:sz w:val="24"/>
                <w:szCs w:val="24"/>
                <w:lang w:val="eu-ES"/>
              </w:rPr>
              <w:t>parseatu</w:t>
            </w:r>
            <w:proofErr w:type="spellEnd"/>
            <w:r>
              <w:rPr>
                <w:sz w:val="24"/>
                <w:szCs w:val="24"/>
                <w:lang w:val="eu-ES"/>
              </w:rPr>
              <w:t xml:space="preserve"> ezin denean ematen duen errorea kontrolatzeko.</w:t>
            </w:r>
          </w:p>
        </w:tc>
      </w:tr>
    </w:tbl>
    <w:p w:rsidR="00F91510" w:rsidRDefault="00764770" w:rsidP="00764770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59" w:name="_Toc506763070"/>
      <w:r w:rsidR="00332E51"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>
        <w:t xml:space="preserve">. Taula: </w:t>
      </w:r>
      <w:proofErr w:type="spellStart"/>
      <w:r>
        <w:t>Erroreen</w:t>
      </w:r>
      <w:proofErr w:type="spellEnd"/>
      <w:r>
        <w:t xml:space="preserve"> </w:t>
      </w:r>
      <w:proofErr w:type="spellStart"/>
      <w:r>
        <w:t>kontrola</w:t>
      </w:r>
      <w:bookmarkEnd w:id="59"/>
      <w:proofErr w:type="spellEnd"/>
    </w:p>
    <w:p w:rsidR="00BC783A" w:rsidRPr="00116292" w:rsidRDefault="00317016" w:rsidP="00792672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60" w:name="_Toc506762972"/>
      <w:r w:rsidRPr="00116292">
        <w:rPr>
          <w:b/>
          <w:color w:val="auto"/>
          <w:lang w:val="eu-ES"/>
        </w:rPr>
        <w:lastRenderedPageBreak/>
        <w:t>KONTSOLA</w:t>
      </w:r>
      <w:bookmarkEnd w:id="60"/>
    </w:p>
    <w:p w:rsidR="008A5238" w:rsidRDefault="008A5238" w:rsidP="0031701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Objektuak sortuko dira eta erabiltzaileak datuak sartuko ditu</w:t>
      </w:r>
      <w:r w:rsidR="00B61C91">
        <w:rPr>
          <w:sz w:val="24"/>
          <w:szCs w:val="24"/>
          <w:lang w:val="eu-ES"/>
        </w:rPr>
        <w:t xml:space="preserve"> eta </w:t>
      </w:r>
      <w:proofErr w:type="spellStart"/>
      <w:r w:rsidR="00B61C91">
        <w:rPr>
          <w:sz w:val="24"/>
          <w:szCs w:val="24"/>
          <w:lang w:val="eu-ES"/>
        </w:rPr>
        <w:t>ArrayList-etan</w:t>
      </w:r>
      <w:proofErr w:type="spellEnd"/>
      <w:r w:rsidR="00B61C91">
        <w:rPr>
          <w:sz w:val="24"/>
          <w:szCs w:val="24"/>
          <w:lang w:val="eu-ES"/>
        </w:rPr>
        <w:t xml:space="preserve"> gorde</w:t>
      </w:r>
      <w:r>
        <w:rPr>
          <w:sz w:val="24"/>
          <w:szCs w:val="24"/>
          <w:lang w:val="eu-ES"/>
        </w:rPr>
        <w:t xml:space="preserve">, baina, aplikazioa ixten denean, </w:t>
      </w:r>
      <w:r w:rsidR="00B61C91">
        <w:rPr>
          <w:sz w:val="24"/>
          <w:szCs w:val="24"/>
          <w:lang w:val="eu-ES"/>
        </w:rPr>
        <w:t xml:space="preserve">datu horiek </w:t>
      </w:r>
      <w:r>
        <w:rPr>
          <w:sz w:val="24"/>
          <w:szCs w:val="24"/>
          <w:lang w:val="eu-ES"/>
        </w:rPr>
        <w:t xml:space="preserve">desagertu egingo dira. </w:t>
      </w:r>
    </w:p>
    <w:p w:rsidR="00280147" w:rsidRDefault="00280147" w:rsidP="0031701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Menu nagusi bat agertuko da, aukera desberdinak emanez. Aukeratzen den zenbakiaren arabera, beste menu batzuetara bideratuko du.</w:t>
      </w:r>
    </w:p>
    <w:p w:rsidR="00280147" w:rsidRDefault="00B61C91" w:rsidP="00280147">
      <w:pPr>
        <w:keepNext/>
        <w:spacing w:before="200" w:after="120"/>
        <w:jc w:val="center"/>
      </w:pPr>
      <w:r w:rsidRPr="00B61C91">
        <w:rPr>
          <w:noProof/>
          <w:lang w:eastAsia="es-ES"/>
        </w:rPr>
        <w:drawing>
          <wp:inline distT="0" distB="0" distL="0" distR="0" wp14:anchorId="79621786" wp14:editId="493807FE">
            <wp:extent cx="4108450" cy="1567585"/>
            <wp:effectExtent l="0" t="0" r="635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5067" cy="15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2801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1" w:name="_Toc506763065"/>
      <w:r w:rsidR="00332E51">
        <w:rPr>
          <w:noProof/>
          <w:sz w:val="24"/>
          <w:szCs w:val="24"/>
          <w:lang w:val="eu-ES"/>
        </w:rPr>
        <w:t>41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</w:t>
      </w:r>
      <w:proofErr w:type="spellStart"/>
      <w:r w:rsidR="00280147">
        <w:t>Irudia</w:t>
      </w:r>
      <w:proofErr w:type="spellEnd"/>
      <w:r w:rsidR="00280147">
        <w:t xml:space="preserve">: </w:t>
      </w:r>
      <w:proofErr w:type="spellStart"/>
      <w:r w:rsidR="00280147">
        <w:t>Main</w:t>
      </w:r>
      <w:proofErr w:type="spellEnd"/>
      <w:r w:rsidR="00280147">
        <w:t xml:space="preserve"> - </w:t>
      </w:r>
      <w:proofErr w:type="spellStart"/>
      <w:r w:rsidR="00116292">
        <w:t>M</w:t>
      </w:r>
      <w:r w:rsidR="00280147">
        <w:t>enu</w:t>
      </w:r>
      <w:proofErr w:type="spellEnd"/>
      <w:r w:rsidR="00280147">
        <w:t xml:space="preserve"> </w:t>
      </w:r>
      <w:proofErr w:type="spellStart"/>
      <w:r w:rsidR="00280147">
        <w:t>nagusia</w:t>
      </w:r>
      <w:bookmarkEnd w:id="61"/>
      <w:proofErr w:type="spellEnd"/>
    </w:p>
    <w:p w:rsidR="00CB5514" w:rsidRPr="008A5238" w:rsidRDefault="00CB5514" w:rsidP="008A5238">
      <w:pPr>
        <w:spacing w:before="200" w:after="200"/>
        <w:jc w:val="center"/>
        <w:rPr>
          <w:sz w:val="12"/>
          <w:szCs w:val="12"/>
          <w:lang w:val="eu-ES"/>
        </w:rPr>
      </w:pPr>
    </w:p>
    <w:p w:rsidR="00CB5514" w:rsidRPr="008A5238" w:rsidRDefault="00280147" w:rsidP="008A5238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 w:rsidRPr="008A5238">
        <w:rPr>
          <w:b/>
          <w:sz w:val="24"/>
          <w:szCs w:val="24"/>
          <w:lang w:val="eu-ES"/>
        </w:rPr>
        <w:t xml:space="preserve">1 </w:t>
      </w:r>
      <w:r w:rsidRPr="008A5238">
        <w:rPr>
          <w:sz w:val="24"/>
          <w:szCs w:val="24"/>
          <w:lang w:val="eu-ES"/>
        </w:rPr>
        <w:t>zenbakia aukeratzen bada, langileak, bezeroak eta denda kudeatzeko menu bat agertuko da</w:t>
      </w:r>
      <w:r w:rsidR="00B61C91">
        <w:rPr>
          <w:sz w:val="24"/>
          <w:szCs w:val="24"/>
          <w:lang w:val="eu-ES"/>
        </w:rPr>
        <w:t>, non aukeratu beharko den zer den nahi dena kudeatu.</w:t>
      </w:r>
    </w:p>
    <w:p w:rsidR="00280147" w:rsidRDefault="00092202" w:rsidP="008A5238">
      <w:pPr>
        <w:keepNext/>
        <w:spacing w:before="200" w:after="120"/>
        <w:ind w:left="36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C58B59" wp14:editId="667FCD37">
                <wp:simplePos x="0" y="0"/>
                <wp:positionH relativeFrom="column">
                  <wp:posOffset>2012315</wp:posOffset>
                </wp:positionH>
                <wp:positionV relativeFrom="paragraph">
                  <wp:posOffset>1306830</wp:posOffset>
                </wp:positionV>
                <wp:extent cx="869950" cy="6350"/>
                <wp:effectExtent l="0" t="0" r="25400" b="3175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99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150E8" id="Conector recto 1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5pt,102.9pt" to="226.95pt,1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" strokecolor="#00b050" strokeweight="1.5pt">
                <v:stroke joinstyle="miter"/>
              </v:line>
            </w:pict>
          </mc:Fallback>
        </mc:AlternateContent>
      </w:r>
      <w:r w:rsidR="00350B3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7EC714" wp14:editId="5BA82C7F">
                <wp:simplePos x="0" y="0"/>
                <wp:positionH relativeFrom="column">
                  <wp:posOffset>2005965</wp:posOffset>
                </wp:positionH>
                <wp:positionV relativeFrom="paragraph">
                  <wp:posOffset>1167130</wp:posOffset>
                </wp:positionV>
                <wp:extent cx="1104900" cy="0"/>
                <wp:effectExtent l="0" t="0" r="0" b="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64F02" id="Conector recto 12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95pt,91.9pt" to="244.95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" strokecolor="#ffc000" strokeweight="1.5pt">
                <v:stroke joinstyle="miter"/>
              </v:line>
            </w:pict>
          </mc:Fallback>
        </mc:AlternateContent>
      </w:r>
      <w:r w:rsidR="00350B3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2037715</wp:posOffset>
                </wp:positionH>
                <wp:positionV relativeFrom="paragraph">
                  <wp:posOffset>1014730</wp:posOffset>
                </wp:positionV>
                <wp:extent cx="1041400" cy="0"/>
                <wp:effectExtent l="0" t="0" r="0" b="0"/>
                <wp:wrapNone/>
                <wp:docPr id="127" name="Conector rec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2C8D3" id="Conector recto 127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45pt,79.9pt" to="242.45pt,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" strokecolor="#0070c0" strokeweight="1.5pt">
                <v:stroke joinstyle="miter"/>
              </v:line>
            </w:pict>
          </mc:Fallback>
        </mc:AlternateContent>
      </w:r>
      <w:r w:rsidR="00B61C91" w:rsidRPr="00B61C91">
        <w:rPr>
          <w:noProof/>
          <w:lang w:eastAsia="es-ES"/>
        </w:rPr>
        <w:drawing>
          <wp:inline distT="0" distB="0" distL="0" distR="0" wp14:anchorId="6AA9A9E2" wp14:editId="12BB6D35">
            <wp:extent cx="2829921" cy="1663700"/>
            <wp:effectExtent l="0" t="0" r="889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7591" cy="16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8A5238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2" w:name="_Toc506763066"/>
      <w:r w:rsidR="00332E51">
        <w:rPr>
          <w:noProof/>
          <w:sz w:val="24"/>
          <w:szCs w:val="24"/>
          <w:lang w:val="eu-ES"/>
        </w:rPr>
        <w:t>42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</w:t>
      </w:r>
      <w:proofErr w:type="spellStart"/>
      <w:r w:rsidR="00280147">
        <w:t>Irudia</w:t>
      </w:r>
      <w:proofErr w:type="spellEnd"/>
      <w:r w:rsidR="00280147">
        <w:t xml:space="preserve">: </w:t>
      </w:r>
      <w:proofErr w:type="spellStart"/>
      <w:r w:rsidR="00280147">
        <w:t>Main</w:t>
      </w:r>
      <w:proofErr w:type="spellEnd"/>
      <w:r w:rsidR="00280147">
        <w:t xml:space="preserve"> - </w:t>
      </w:r>
      <w:proofErr w:type="spellStart"/>
      <w:r w:rsidR="00280147">
        <w:t>Langileak</w:t>
      </w:r>
      <w:proofErr w:type="spellEnd"/>
      <w:r w:rsidR="00280147">
        <w:t xml:space="preserve">, </w:t>
      </w:r>
      <w:proofErr w:type="spellStart"/>
      <w:r w:rsidR="00280147">
        <w:t>bezeroak</w:t>
      </w:r>
      <w:proofErr w:type="spellEnd"/>
      <w:r w:rsidR="00280147">
        <w:t xml:space="preserve"> eta </w:t>
      </w:r>
      <w:proofErr w:type="spellStart"/>
      <w:r w:rsidR="00280147">
        <w:t>denda</w:t>
      </w:r>
      <w:proofErr w:type="spellEnd"/>
      <w:r w:rsidR="00280147">
        <w:t xml:space="preserve"> </w:t>
      </w:r>
      <w:proofErr w:type="spellStart"/>
      <w:r w:rsidR="00280147">
        <w:t>kudeatzeko</w:t>
      </w:r>
      <w:proofErr w:type="spellEnd"/>
      <w:r w:rsidR="00280147">
        <w:t xml:space="preserve"> </w:t>
      </w:r>
      <w:proofErr w:type="spellStart"/>
      <w:r w:rsidR="00280147">
        <w:t>menua</w:t>
      </w:r>
      <w:bookmarkEnd w:id="62"/>
      <w:proofErr w:type="spellEnd"/>
    </w:p>
    <w:p w:rsidR="00CB5514" w:rsidRPr="00280147" w:rsidRDefault="00CB5514" w:rsidP="00280147">
      <w:pPr>
        <w:spacing w:before="200" w:after="200"/>
        <w:jc w:val="center"/>
        <w:rPr>
          <w:sz w:val="12"/>
          <w:szCs w:val="12"/>
          <w:lang w:val="eu-ES"/>
        </w:rPr>
      </w:pPr>
    </w:p>
    <w:p w:rsidR="00350B3E" w:rsidRDefault="00350B3E" w:rsidP="008A5238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>
                <wp:simplePos x="0" y="0"/>
                <wp:positionH relativeFrom="column">
                  <wp:posOffset>680426</wp:posOffset>
                </wp:positionH>
                <wp:positionV relativeFrom="paragraph">
                  <wp:posOffset>268899</wp:posOffset>
                </wp:positionV>
                <wp:extent cx="4989394" cy="2006600"/>
                <wp:effectExtent l="0" t="0" r="20955" b="1270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9394" cy="2006600"/>
                        </a:xfrm>
                        <a:prstGeom prst="roundRect">
                          <a:avLst>
                            <a:gd name="adj" fmla="val 2743"/>
                          </a:avLst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5801E" id="Rectángulo: esquinas redondeadas 126" o:spid="_x0000_s1026" style="position:absolute;margin-left:53.6pt;margin-top:21.15pt;width:392.85pt;height:158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" filled="f" strokecolor="#0070c0"/>
            </w:pict>
          </mc:Fallback>
        </mc:AlternateContent>
      </w:r>
      <w:r>
        <w:rPr>
          <w:sz w:val="24"/>
          <w:szCs w:val="24"/>
          <w:lang w:val="eu-ES"/>
        </w:rPr>
        <w:t>Azpi menu honetako aukerak erakutsiko dira:</w:t>
      </w:r>
    </w:p>
    <w:p w:rsidR="00350B3E" w:rsidRDefault="00350B3E" w:rsidP="00350B3E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 w:rsidRPr="00350B3E">
        <w:rPr>
          <w:b/>
          <w:sz w:val="24"/>
          <w:szCs w:val="24"/>
          <w:lang w:val="eu-ES"/>
        </w:rPr>
        <w:t>bezeroak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350B3E" w:rsidRPr="00350B3E" w:rsidRDefault="00350B3E" w:rsidP="00D37CF5">
      <w:pPr>
        <w:spacing w:before="200" w:after="200"/>
        <w:ind w:left="1416"/>
        <w:jc w:val="center"/>
        <w:rPr>
          <w:sz w:val="24"/>
          <w:szCs w:val="24"/>
          <w:lang w:val="eu-ES"/>
        </w:rPr>
      </w:pPr>
      <w:r w:rsidRPr="00350B3E">
        <w:rPr>
          <w:noProof/>
          <w:sz w:val="24"/>
          <w:szCs w:val="24"/>
          <w:lang w:eastAsia="es-ES"/>
        </w:rPr>
        <w:drawing>
          <wp:inline distT="0" distB="0" distL="0" distR="0" wp14:anchorId="5B4F1469" wp14:editId="32288EC7">
            <wp:extent cx="2200833" cy="1311275"/>
            <wp:effectExtent l="0" t="0" r="9525" b="317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5651" cy="13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P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37CF5">
        <w:rPr>
          <w:b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88A7156" wp14:editId="322ACE47">
                <wp:simplePos x="0" y="0"/>
                <wp:positionH relativeFrom="column">
                  <wp:posOffset>658908</wp:posOffset>
                </wp:positionH>
                <wp:positionV relativeFrom="paragraph">
                  <wp:posOffset>-114422</wp:posOffset>
                </wp:positionV>
                <wp:extent cx="4948450" cy="8768143"/>
                <wp:effectExtent l="0" t="0" r="24130" b="13970"/>
                <wp:wrapNone/>
                <wp:docPr id="131" name="Rectángulo: esquinas redondeada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450" cy="8768143"/>
                        </a:xfrm>
                        <a:prstGeom prst="roundRect">
                          <a:avLst>
                            <a:gd name="adj" fmla="val 2118"/>
                          </a:avLst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D085E" id="Rectángulo: esquinas redondeadas 131" o:spid="_x0000_s1026" style="position:absolute;margin-left:51.9pt;margin-top:-9pt;width:389.65pt;height:690.4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" filled="f" strokecolor="#0070c0"/>
            </w:pict>
          </mc:Fallback>
        </mc:AlternateContent>
      </w: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D37CF5" w:rsidRDefault="00D37CF5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37CF5">
        <w:rPr>
          <w:b/>
          <w:sz w:val="24"/>
          <w:szCs w:val="24"/>
          <w:lang w:val="eu-ES"/>
        </w:rPr>
        <w:t>1 zenbakia aukeratzen bada, bezero berri bat gehituko</w:t>
      </w:r>
      <w:r>
        <w:rPr>
          <w:sz w:val="24"/>
          <w:szCs w:val="24"/>
          <w:lang w:val="eu-ES"/>
        </w:rPr>
        <w:t xml:space="preserve"> da. Horretarako, erabiltzaileari eskatuko zaio datuak banan-banan sartzen joateko.</w:t>
      </w:r>
    </w:p>
    <w:p w:rsidR="00D37CF5" w:rsidRDefault="007340A9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7340A9">
        <w:rPr>
          <w:sz w:val="24"/>
          <w:szCs w:val="24"/>
          <w:lang w:val="eu-ES"/>
        </w:rPr>
        <w:drawing>
          <wp:inline distT="0" distB="0" distL="0" distR="0" wp14:anchorId="51285CC8" wp14:editId="0F6AF2F7">
            <wp:extent cx="2070022" cy="838273"/>
            <wp:effectExtent l="0" t="0" r="6985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02056" cy="8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5" w:rsidRDefault="00D37CF5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 guztiak sartzen bukatzean, datuak inprimatuko dira pantailan.</w:t>
      </w:r>
    </w:p>
    <w:p w:rsidR="00350B3E" w:rsidRPr="00D37CF5" w:rsidRDefault="007340A9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7340A9">
        <w:rPr>
          <w:sz w:val="24"/>
          <w:szCs w:val="24"/>
          <w:lang w:val="eu-ES"/>
        </w:rPr>
        <w:drawing>
          <wp:inline distT="0" distB="0" distL="0" distR="0" wp14:anchorId="7A1744B8" wp14:editId="64832A22">
            <wp:extent cx="2083784" cy="1122037"/>
            <wp:effectExtent l="0" t="0" r="0" b="254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19075" cy="11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bezero bat </w:t>
      </w:r>
      <w:r>
        <w:rPr>
          <w:b/>
          <w:sz w:val="24"/>
          <w:szCs w:val="24"/>
          <w:lang w:val="eu-ES"/>
        </w:rPr>
        <w:t>ezabatuko</w:t>
      </w:r>
      <w:r>
        <w:rPr>
          <w:sz w:val="24"/>
          <w:szCs w:val="24"/>
          <w:lang w:val="eu-ES"/>
        </w:rPr>
        <w:t xml:space="preserve"> da. Horretarako, erabiltzaileari eskatuko zaio bezeroaren NAN zenbakia sartzeko.</w:t>
      </w:r>
    </w:p>
    <w:p w:rsidR="0013710F" w:rsidRDefault="009D2D2A" w:rsidP="004A7DDF">
      <w:pPr>
        <w:spacing w:before="200" w:after="200"/>
        <w:ind w:left="2124"/>
        <w:jc w:val="center"/>
        <w:rPr>
          <w:b/>
          <w:sz w:val="24"/>
          <w:szCs w:val="24"/>
          <w:lang w:val="eu-ES"/>
        </w:rPr>
      </w:pPr>
      <w:r w:rsidRPr="009D2D2A">
        <w:rPr>
          <w:b/>
          <w:sz w:val="24"/>
          <w:szCs w:val="24"/>
          <w:lang w:val="eu-ES"/>
        </w:rPr>
        <w:drawing>
          <wp:inline distT="0" distB="0" distL="0" distR="0" wp14:anchorId="2101E5F0" wp14:editId="69B7DFC9">
            <wp:extent cx="2290557" cy="270702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9560" cy="2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3E" w:rsidRDefault="00D37CF5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3</w:t>
      </w:r>
      <w:r w:rsidRPr="00D37CF5">
        <w:rPr>
          <w:b/>
          <w:sz w:val="24"/>
          <w:szCs w:val="24"/>
          <w:lang w:val="eu-ES"/>
        </w:rPr>
        <w:t xml:space="preserve"> zenbakia aukeratzen bada, bezero </w:t>
      </w:r>
      <w:r>
        <w:rPr>
          <w:b/>
          <w:sz w:val="24"/>
          <w:szCs w:val="24"/>
          <w:lang w:val="eu-ES"/>
        </w:rPr>
        <w:t>baten datuak aldatuko</w:t>
      </w:r>
      <w:r>
        <w:rPr>
          <w:sz w:val="24"/>
          <w:szCs w:val="24"/>
          <w:lang w:val="eu-ES"/>
        </w:rPr>
        <w:t xml:space="preserve"> dira. Horretarako, erabiltzaileari eskatuko</w:t>
      </w:r>
      <w:r w:rsidR="0013710F">
        <w:rPr>
          <w:sz w:val="24"/>
          <w:szCs w:val="24"/>
          <w:lang w:val="eu-ES"/>
        </w:rPr>
        <w:t xml:space="preserve"> bezeroaren NAN zenbakia sartzeko, ondoren</w:t>
      </w:r>
      <w:r w:rsidR="009D2D2A">
        <w:rPr>
          <w:sz w:val="24"/>
          <w:szCs w:val="24"/>
          <w:lang w:val="eu-ES"/>
        </w:rPr>
        <w:t>, aldatzea nahi duen datua aukeratu beharko du, gero aldatzeko.</w:t>
      </w:r>
    </w:p>
    <w:p w:rsidR="0013710F" w:rsidRDefault="009D2D2A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9D2D2A">
        <w:rPr>
          <w:sz w:val="24"/>
          <w:szCs w:val="24"/>
          <w:lang w:val="eu-ES"/>
        </w:rPr>
        <w:drawing>
          <wp:inline distT="0" distB="0" distL="0" distR="0" wp14:anchorId="3A79D0BD" wp14:editId="5A231907">
            <wp:extent cx="2753586" cy="1275084"/>
            <wp:effectExtent l="0" t="0" r="8890" b="127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3586" cy="12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5" w:rsidRDefault="00D37CF5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4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 xml:space="preserve">erregistratuta dauden </w:t>
      </w:r>
      <w:r w:rsidRPr="00D37CF5">
        <w:rPr>
          <w:b/>
          <w:sz w:val="24"/>
          <w:szCs w:val="24"/>
          <w:lang w:val="eu-ES"/>
        </w:rPr>
        <w:t xml:space="preserve">bezero </w:t>
      </w:r>
      <w:r>
        <w:rPr>
          <w:b/>
          <w:sz w:val="24"/>
          <w:szCs w:val="24"/>
          <w:lang w:val="eu-ES"/>
        </w:rPr>
        <w:t>guztiak</w:t>
      </w:r>
      <w:r>
        <w:rPr>
          <w:sz w:val="24"/>
          <w:szCs w:val="24"/>
          <w:lang w:val="eu-ES"/>
        </w:rPr>
        <w:t xml:space="preserve"> erakutsiko ditu.</w:t>
      </w:r>
    </w:p>
    <w:p w:rsidR="00D37CF5" w:rsidRDefault="009D2D2A" w:rsidP="004A7DDF">
      <w:pPr>
        <w:spacing w:before="200" w:after="200"/>
        <w:ind w:left="1636"/>
        <w:jc w:val="center"/>
        <w:rPr>
          <w:sz w:val="24"/>
          <w:szCs w:val="24"/>
          <w:lang w:val="eu-ES"/>
        </w:rPr>
      </w:pPr>
      <w:r w:rsidRPr="009D2D2A">
        <w:rPr>
          <w:sz w:val="24"/>
          <w:szCs w:val="24"/>
          <w:lang w:val="eu-ES"/>
        </w:rPr>
        <w:drawing>
          <wp:inline distT="0" distB="0" distL="0" distR="0" wp14:anchorId="5F0F9B3B" wp14:editId="6EC0DEAD">
            <wp:extent cx="4312692" cy="599437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6279" cy="6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13710F">
      <w:pPr>
        <w:spacing w:before="200" w:after="200"/>
        <w:jc w:val="both"/>
        <w:rPr>
          <w:sz w:val="24"/>
          <w:szCs w:val="24"/>
          <w:lang w:val="eu-ES"/>
        </w:rPr>
      </w:pPr>
    </w:p>
    <w:p w:rsidR="00350B3E" w:rsidRDefault="00350B3E" w:rsidP="0013710F">
      <w:pPr>
        <w:spacing w:before="120" w:after="120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2DCEB8" wp14:editId="30602889">
                <wp:simplePos x="0" y="0"/>
                <wp:positionH relativeFrom="column">
                  <wp:posOffset>619011</wp:posOffset>
                </wp:positionH>
                <wp:positionV relativeFrom="paragraph">
                  <wp:posOffset>137435</wp:posOffset>
                </wp:positionV>
                <wp:extent cx="5023514" cy="8712200"/>
                <wp:effectExtent l="0" t="0" r="24765" b="12700"/>
                <wp:wrapNone/>
                <wp:docPr id="129" name="Rectángulo: esquinas redondeada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3514" cy="8712200"/>
                        </a:xfrm>
                        <a:prstGeom prst="roundRect">
                          <a:avLst>
                            <a:gd name="adj" fmla="val 1395"/>
                          </a:avLst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7C8A0" id="Rectángulo: esquinas redondeadas 129" o:spid="_x0000_s1026" style="position:absolute;margin-left:48.75pt;margin-top:10.8pt;width:395.55pt;height:68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" filled="f" strokecolor="#ffc000"/>
            </w:pict>
          </mc:Fallback>
        </mc:AlternateContent>
      </w:r>
    </w:p>
    <w:p w:rsidR="00350B3E" w:rsidRDefault="00350B3E" w:rsidP="0013710F">
      <w:pPr>
        <w:pStyle w:val="Prrafodelista"/>
        <w:numPr>
          <w:ilvl w:val="0"/>
          <w:numId w:val="22"/>
        </w:numPr>
        <w:spacing w:before="12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2 zenbakia aukeratzen bada, </w:t>
      </w:r>
      <w:r w:rsidRPr="00350B3E">
        <w:rPr>
          <w:b/>
          <w:sz w:val="24"/>
          <w:szCs w:val="24"/>
          <w:lang w:val="eu-ES"/>
        </w:rPr>
        <w:t>langileak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13710F" w:rsidRDefault="0013710F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13710F">
        <w:rPr>
          <w:noProof/>
          <w:sz w:val="24"/>
          <w:szCs w:val="24"/>
          <w:lang w:eastAsia="es-ES"/>
        </w:rPr>
        <w:drawing>
          <wp:inline distT="0" distB="0" distL="0" distR="0" wp14:anchorId="165B5354" wp14:editId="3D89B674">
            <wp:extent cx="2302688" cy="1355725"/>
            <wp:effectExtent l="0" t="0" r="254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7171" cy="13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37CF5">
        <w:rPr>
          <w:b/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>langile</w:t>
      </w:r>
      <w:r w:rsidRPr="00D37CF5">
        <w:rPr>
          <w:b/>
          <w:sz w:val="24"/>
          <w:szCs w:val="24"/>
          <w:lang w:val="eu-ES"/>
        </w:rPr>
        <w:t xml:space="preserve"> berri bat gehituko</w:t>
      </w:r>
      <w:r>
        <w:rPr>
          <w:sz w:val="24"/>
          <w:szCs w:val="24"/>
          <w:lang w:val="eu-ES"/>
        </w:rPr>
        <w:t xml:space="preserve"> da. Horretarako, erabiltzaileari eskatuko zaio datuak banan-banan sartzen joateko.</w:t>
      </w:r>
    </w:p>
    <w:p w:rsidR="0013710F" w:rsidRDefault="009D2D2A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9D2D2A">
        <w:rPr>
          <w:sz w:val="24"/>
          <w:szCs w:val="24"/>
          <w:lang w:val="eu-ES"/>
        </w:rPr>
        <w:drawing>
          <wp:inline distT="0" distB="0" distL="0" distR="0" wp14:anchorId="5602D07B" wp14:editId="672130C5">
            <wp:extent cx="3377821" cy="1632820"/>
            <wp:effectExtent l="0" t="0" r="0" b="571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2443" cy="16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 guztiak sartzen bukatzean, datuak inprimatuko dira pantailan.</w:t>
      </w:r>
    </w:p>
    <w:p w:rsidR="0013710F" w:rsidRDefault="009D2D2A" w:rsidP="0013710F">
      <w:pPr>
        <w:spacing w:before="200" w:after="200"/>
        <w:ind w:left="2324"/>
        <w:jc w:val="center"/>
        <w:rPr>
          <w:sz w:val="24"/>
          <w:szCs w:val="24"/>
          <w:lang w:val="eu-ES"/>
        </w:rPr>
      </w:pPr>
      <w:r w:rsidRPr="009D2D2A">
        <w:rPr>
          <w:sz w:val="24"/>
          <w:szCs w:val="24"/>
          <w:lang w:val="eu-ES"/>
        </w:rPr>
        <w:drawing>
          <wp:inline distT="0" distB="0" distL="0" distR="0" wp14:anchorId="67223505" wp14:editId="2D52CC11">
            <wp:extent cx="2579427" cy="162600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93064" cy="16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langile</w:t>
      </w:r>
      <w:r w:rsidRPr="00D37CF5">
        <w:rPr>
          <w:b/>
          <w:sz w:val="24"/>
          <w:szCs w:val="24"/>
          <w:lang w:val="eu-ES"/>
        </w:rPr>
        <w:t xml:space="preserve"> bat </w:t>
      </w:r>
      <w:r>
        <w:rPr>
          <w:b/>
          <w:sz w:val="24"/>
          <w:szCs w:val="24"/>
          <w:lang w:val="eu-ES"/>
        </w:rPr>
        <w:t>ezabatuko</w:t>
      </w:r>
      <w:r>
        <w:rPr>
          <w:sz w:val="24"/>
          <w:szCs w:val="24"/>
          <w:lang w:val="eu-ES"/>
        </w:rPr>
        <w:t xml:space="preserve"> da. Horretarako, erabiltzaileari eskatuko zaio langilearen NAN zenbakia sartzeko.</w:t>
      </w:r>
    </w:p>
    <w:p w:rsidR="0013710F" w:rsidRPr="004A7DDF" w:rsidRDefault="0013710F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364025CE" wp14:editId="0490F456">
            <wp:extent cx="2870200" cy="320787"/>
            <wp:effectExtent l="0" t="0" r="6350" b="31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8540" cy="3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Pr="004A7DD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5491F8" wp14:editId="72709C53">
                <wp:simplePos x="0" y="0"/>
                <wp:positionH relativeFrom="column">
                  <wp:posOffset>598540</wp:posOffset>
                </wp:positionH>
                <wp:positionV relativeFrom="paragraph">
                  <wp:posOffset>-142344</wp:posOffset>
                </wp:positionV>
                <wp:extent cx="5064456" cy="3043450"/>
                <wp:effectExtent l="0" t="0" r="22225" b="24130"/>
                <wp:wrapNone/>
                <wp:docPr id="144" name="Rectángulo: esquinas redondeada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456" cy="3043450"/>
                        </a:xfrm>
                        <a:prstGeom prst="roundRect">
                          <a:avLst>
                            <a:gd name="adj" fmla="val 1395"/>
                          </a:avLst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474C0" id="Rectángulo: esquinas redondeadas 144" o:spid="_x0000_s1026" style="position:absolute;margin-left:47.15pt;margin-top:-11.2pt;width:398.8pt;height:23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" filled="f" strokecolor="#ffc000"/>
            </w:pict>
          </mc:Fallback>
        </mc:AlternateContent>
      </w:r>
      <w:r>
        <w:rPr>
          <w:b/>
          <w:sz w:val="24"/>
          <w:szCs w:val="24"/>
          <w:lang w:val="eu-ES"/>
        </w:rPr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langile</w:t>
      </w:r>
      <w:r w:rsidRPr="00D37CF5">
        <w:rPr>
          <w:b/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baten datuak aldatuko</w:t>
      </w:r>
      <w:r>
        <w:rPr>
          <w:sz w:val="24"/>
          <w:szCs w:val="24"/>
          <w:lang w:val="eu-ES"/>
        </w:rPr>
        <w:t xml:space="preserve"> dira. Horretarako, erabiltzaileari eskatuko langilearen NAN zenbakia sartzeko, ondoren datuak banan-banan sartzen joateko</w:t>
      </w:r>
    </w:p>
    <w:p w:rsidR="0013710F" w:rsidRDefault="0013710F" w:rsidP="0013710F">
      <w:pPr>
        <w:spacing w:before="200" w:after="200"/>
        <w:ind w:left="2324"/>
        <w:jc w:val="center"/>
        <w:rPr>
          <w:sz w:val="24"/>
          <w:szCs w:val="24"/>
          <w:lang w:val="eu-ES"/>
        </w:rPr>
      </w:pPr>
      <w:r w:rsidRPr="0013710F">
        <w:rPr>
          <w:noProof/>
          <w:sz w:val="24"/>
          <w:szCs w:val="24"/>
          <w:lang w:eastAsia="es-ES"/>
        </w:rPr>
        <w:drawing>
          <wp:inline distT="0" distB="0" distL="0" distR="0" wp14:anchorId="3673A9BB" wp14:editId="418201D7">
            <wp:extent cx="3816350" cy="895533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77503" cy="9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4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erregistratuta dauden langile</w:t>
      </w:r>
      <w:r w:rsidRPr="00D37CF5">
        <w:rPr>
          <w:b/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guztiak</w:t>
      </w:r>
      <w:r>
        <w:rPr>
          <w:sz w:val="24"/>
          <w:szCs w:val="24"/>
          <w:lang w:val="eu-ES"/>
        </w:rPr>
        <w:t xml:space="preserve"> erakutsiko ditu.</w:t>
      </w:r>
    </w:p>
    <w:p w:rsidR="0013710F" w:rsidRDefault="009D2D2A" w:rsidP="009D2D2A">
      <w:pPr>
        <w:spacing w:before="200" w:after="200"/>
        <w:ind w:left="1636"/>
        <w:jc w:val="center"/>
        <w:rPr>
          <w:sz w:val="24"/>
          <w:szCs w:val="24"/>
          <w:lang w:val="eu-ES"/>
        </w:rPr>
      </w:pPr>
      <w:r w:rsidRPr="009D2D2A">
        <w:rPr>
          <w:sz w:val="24"/>
          <w:szCs w:val="24"/>
          <w:lang w:val="eu-ES"/>
        </w:rPr>
        <w:drawing>
          <wp:inline distT="0" distB="0" distL="0" distR="0" wp14:anchorId="34E3221B" wp14:editId="47DABEEE">
            <wp:extent cx="4523493" cy="550543"/>
            <wp:effectExtent l="0" t="0" r="0" b="254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3295" cy="5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681ACF" w:rsidP="0013710F">
      <w:pPr>
        <w:spacing w:before="200" w:after="200"/>
        <w:ind w:left="2324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366248F" wp14:editId="109576D7">
                <wp:simplePos x="0" y="0"/>
                <wp:positionH relativeFrom="column">
                  <wp:posOffset>619011</wp:posOffset>
                </wp:positionH>
                <wp:positionV relativeFrom="paragraph">
                  <wp:posOffset>193931</wp:posOffset>
                </wp:positionV>
                <wp:extent cx="5016690" cy="5848350"/>
                <wp:effectExtent l="0" t="0" r="12700" b="19050"/>
                <wp:wrapNone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690" cy="5848350"/>
                        </a:xfrm>
                        <a:prstGeom prst="roundRect">
                          <a:avLst>
                            <a:gd name="adj" fmla="val 2743"/>
                          </a:avLst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31A43C" id="Rectángulo: esquinas redondeadas 146" o:spid="_x0000_s1026" style="position:absolute;margin-left:48.75pt;margin-top:15.25pt;width:395pt;height:460.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" filled="f" strokecolor="#00b050"/>
            </w:pict>
          </mc:Fallback>
        </mc:AlternateContent>
      </w:r>
    </w:p>
    <w:p w:rsidR="00681ACF" w:rsidRDefault="00681ACF" w:rsidP="00891218">
      <w:pPr>
        <w:pStyle w:val="Prrafodelista"/>
        <w:numPr>
          <w:ilvl w:val="0"/>
          <w:numId w:val="22"/>
        </w:numPr>
        <w:spacing w:before="120" w:after="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3 zenbakia aukeratzen bada, </w:t>
      </w:r>
      <w:r>
        <w:rPr>
          <w:b/>
          <w:sz w:val="24"/>
          <w:szCs w:val="24"/>
          <w:lang w:val="eu-ES"/>
        </w:rPr>
        <w:t>denda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681ACF" w:rsidRDefault="00681ACF" w:rsidP="004A7DDF">
      <w:pPr>
        <w:spacing w:after="200"/>
        <w:ind w:left="2124"/>
        <w:jc w:val="center"/>
        <w:rPr>
          <w:sz w:val="24"/>
          <w:szCs w:val="24"/>
          <w:lang w:val="eu-ES"/>
        </w:rPr>
      </w:pP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7CF8B368" wp14:editId="7A40EB53">
            <wp:extent cx="1917700" cy="941727"/>
            <wp:effectExtent l="0" t="0" r="635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62745" cy="9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CF" w:rsidRDefault="00681AC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681ACF" w:rsidRDefault="00681ACF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dendaren datu</w:t>
      </w:r>
      <w:r w:rsidRPr="00D37CF5">
        <w:rPr>
          <w:b/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guztiak</w:t>
      </w:r>
      <w:r>
        <w:rPr>
          <w:sz w:val="24"/>
          <w:szCs w:val="24"/>
          <w:lang w:val="eu-ES"/>
        </w:rPr>
        <w:t xml:space="preserve"> erakutsiko ditu.</w:t>
      </w:r>
    </w:p>
    <w:p w:rsidR="00681ACF" w:rsidRDefault="00681ACF" w:rsidP="00891218">
      <w:pPr>
        <w:spacing w:before="120" w:after="200"/>
        <w:ind w:left="2324"/>
        <w:jc w:val="center"/>
        <w:rPr>
          <w:sz w:val="24"/>
          <w:szCs w:val="24"/>
          <w:lang w:val="eu-ES"/>
        </w:rPr>
      </w:pP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18120D0D" wp14:editId="60423FA5">
            <wp:extent cx="1769546" cy="981075"/>
            <wp:effectExtent l="0" t="0" r="254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8347" cy="9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CF" w:rsidRPr="00681ACF" w:rsidRDefault="00681ACF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</w:t>
      </w:r>
      <w:r>
        <w:rPr>
          <w:b/>
          <w:sz w:val="24"/>
          <w:szCs w:val="24"/>
          <w:lang w:val="eu-ES"/>
        </w:rPr>
        <w:t xml:space="preserve"> aukeratzen bada, dendaren datuak aldatu</w:t>
      </w:r>
      <w:r>
        <w:rPr>
          <w:sz w:val="24"/>
          <w:szCs w:val="24"/>
          <w:lang w:val="eu-ES"/>
        </w:rPr>
        <w:t xml:space="preserve">ko dira. </w:t>
      </w:r>
      <w:r w:rsidRPr="00681ACF">
        <w:rPr>
          <w:sz w:val="24"/>
          <w:szCs w:val="24"/>
          <w:lang w:val="eu-ES"/>
        </w:rPr>
        <w:t>Erabiltzaileak aukeratu beharko du zein datu aldatu nahi duen eta horren arabera, datua sartu.</w:t>
      </w:r>
    </w:p>
    <w:p w:rsidR="0013710F" w:rsidRDefault="00681ACF" w:rsidP="00744D12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46355</wp:posOffset>
                </wp:positionV>
                <wp:extent cx="876300" cy="1346200"/>
                <wp:effectExtent l="0" t="38100" r="57150" b="25400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134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6D34" id="Conector recto de flecha 151" o:spid="_x0000_s1026" type="#_x0000_t32" style="position:absolute;margin-left:151.95pt;margin-top:3.65pt;width:69pt;height:10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" strokecolor="#c00000 [3204]" strokeweight=".5pt">
                <v:stroke endarrow="block" joinstyle="miter"/>
              </v:shape>
            </w:pict>
          </mc:Fallback>
        </mc:AlternateContent>
      </w: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2210B0C4" wp14:editId="19819ABF">
            <wp:extent cx="1177925" cy="1208690"/>
            <wp:effectExtent l="0" t="0" r="317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89995" cy="1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ab/>
      </w: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2F4D3581" wp14:editId="68E83B07">
            <wp:extent cx="2509026" cy="1429192"/>
            <wp:effectExtent l="0" t="0" r="571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35062" cy="14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10F">
        <w:rPr>
          <w:sz w:val="24"/>
          <w:szCs w:val="24"/>
          <w:lang w:val="eu-ES"/>
        </w:rPr>
        <w:br w:type="page"/>
      </w:r>
    </w:p>
    <w:p w:rsidR="00280147" w:rsidRDefault="00280147" w:rsidP="008A5238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2</w:t>
      </w:r>
      <w:r w:rsidRPr="00280147"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zenbakia aukeratzen bada, produktuak kudeatzeko menu bat agertuko da.</w:t>
      </w:r>
    </w:p>
    <w:p w:rsidR="00280147" w:rsidRDefault="00744D12" w:rsidP="004A7DDF">
      <w:pPr>
        <w:keepNext/>
        <w:spacing w:before="200" w:after="120"/>
        <w:ind w:left="360"/>
        <w:jc w:val="center"/>
      </w:pPr>
      <w:r w:rsidRPr="00744D12">
        <w:rPr>
          <w:noProof/>
          <w:lang w:eastAsia="es-ES"/>
        </w:rPr>
        <w:drawing>
          <wp:inline distT="0" distB="0" distL="0" distR="0" wp14:anchorId="1E108509" wp14:editId="0F2C436E">
            <wp:extent cx="2545508" cy="1735284"/>
            <wp:effectExtent l="0" t="0" r="762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4636" cy="17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2801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3" w:name="_Toc506763067"/>
      <w:r w:rsidR="00332E51">
        <w:rPr>
          <w:noProof/>
          <w:sz w:val="24"/>
          <w:szCs w:val="24"/>
          <w:lang w:val="eu-ES"/>
        </w:rPr>
        <w:t>43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</w:t>
      </w:r>
      <w:proofErr w:type="spellStart"/>
      <w:r w:rsidR="00280147">
        <w:t>Irudia</w:t>
      </w:r>
      <w:proofErr w:type="spellEnd"/>
      <w:r w:rsidR="00280147">
        <w:t xml:space="preserve">: </w:t>
      </w:r>
      <w:proofErr w:type="spellStart"/>
      <w:r w:rsidR="00280147">
        <w:t>Main</w:t>
      </w:r>
      <w:proofErr w:type="spellEnd"/>
      <w:r w:rsidR="00280147">
        <w:t xml:space="preserve"> - </w:t>
      </w:r>
      <w:proofErr w:type="spellStart"/>
      <w:r w:rsidR="00280147">
        <w:t>Produktuak</w:t>
      </w:r>
      <w:proofErr w:type="spellEnd"/>
      <w:r w:rsidR="00280147">
        <w:t xml:space="preserve"> </w:t>
      </w:r>
      <w:proofErr w:type="spellStart"/>
      <w:r w:rsidR="00280147">
        <w:t>kudeatzeko</w:t>
      </w:r>
      <w:proofErr w:type="spellEnd"/>
      <w:r w:rsidR="00280147">
        <w:t xml:space="preserve"> </w:t>
      </w:r>
      <w:proofErr w:type="spellStart"/>
      <w:r w:rsidR="00280147">
        <w:t>menua</w:t>
      </w:r>
      <w:bookmarkEnd w:id="63"/>
      <w:proofErr w:type="spellEnd"/>
    </w:p>
    <w:p w:rsidR="00744D12" w:rsidRPr="000E3AAB" w:rsidRDefault="00744D12" w:rsidP="000E3AAB">
      <w:pPr>
        <w:spacing w:before="200" w:after="200"/>
        <w:jc w:val="center"/>
        <w:rPr>
          <w:sz w:val="12"/>
          <w:szCs w:val="12"/>
          <w:lang w:val="eu-ES"/>
        </w:rPr>
      </w:pPr>
    </w:p>
    <w:p w:rsidR="000E3AAB" w:rsidRDefault="000E3AAB" w:rsidP="000E3AAB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 xml:space="preserve">produktuak gehitzeko </w:t>
      </w:r>
      <w:r>
        <w:rPr>
          <w:sz w:val="24"/>
          <w:szCs w:val="24"/>
          <w:lang w:val="eu-ES"/>
        </w:rPr>
        <w:t>aukera ematen du eta beste menu bat agertuko da, produktu motaren arabera egiteko.</w:t>
      </w:r>
    </w:p>
    <w:p w:rsidR="00744D12" w:rsidRDefault="000E3AAB" w:rsidP="000E3AAB">
      <w:pPr>
        <w:spacing w:before="120" w:after="200"/>
        <w:ind w:left="2324"/>
        <w:jc w:val="center"/>
        <w:rPr>
          <w:sz w:val="24"/>
          <w:szCs w:val="24"/>
          <w:lang w:val="eu-ES"/>
        </w:rPr>
      </w:pPr>
      <w:r w:rsidRPr="000E3AAB">
        <w:rPr>
          <w:noProof/>
          <w:sz w:val="24"/>
          <w:szCs w:val="24"/>
          <w:lang w:eastAsia="es-ES"/>
        </w:rPr>
        <w:drawing>
          <wp:inline distT="0" distB="0" distL="0" distR="0" wp14:anchorId="663BCF75" wp14:editId="127C4251">
            <wp:extent cx="1778000" cy="93610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87378" cy="9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744D12" w:rsidRDefault="00744D12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 w:rsidRPr="00744D12">
        <w:rPr>
          <w:noProof/>
          <w:sz w:val="24"/>
          <w:szCs w:val="24"/>
          <w:lang w:eastAsia="es-ES"/>
        </w:rPr>
        <w:drawing>
          <wp:inline distT="0" distB="0" distL="0" distR="0" wp14:anchorId="596D0FA8" wp14:editId="72A7B851">
            <wp:extent cx="2914650" cy="960584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1425" cy="9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744D12" w:rsidRDefault="000E3AAB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53443" cy="1424940"/>
            <wp:effectExtent l="0" t="0" r="0" b="381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79" cy="14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PRAKA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0E3AAB" w:rsidRDefault="000E3AAB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0E3AAB">
        <w:rPr>
          <w:noProof/>
          <w:sz w:val="24"/>
          <w:szCs w:val="24"/>
          <w:lang w:eastAsia="es-ES"/>
        </w:rPr>
        <w:drawing>
          <wp:inline distT="0" distB="0" distL="0" distR="0" wp14:anchorId="4946573A" wp14:editId="62B15F12">
            <wp:extent cx="2728232" cy="1218565"/>
            <wp:effectExtent l="0" t="0" r="0" b="63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6064" cy="12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Pr="0042706A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 w:rsidRPr="0042706A">
        <w:rPr>
          <w:sz w:val="24"/>
          <w:szCs w:val="24"/>
          <w:lang w:val="eu-ES"/>
        </w:rPr>
        <w:t xml:space="preserve">2 aukeratzen bada, </w:t>
      </w:r>
      <w:r w:rsidRPr="0042706A">
        <w:rPr>
          <w:b/>
          <w:sz w:val="24"/>
          <w:szCs w:val="24"/>
          <w:lang w:val="eu-ES"/>
        </w:rPr>
        <w:t xml:space="preserve">produktua ezabatzeko </w:t>
      </w:r>
      <w:r w:rsidRPr="0042706A">
        <w:rPr>
          <w:sz w:val="24"/>
          <w:szCs w:val="24"/>
          <w:lang w:val="eu-ES"/>
        </w:rPr>
        <w:t>aukera ematen du eta beste menu bat agertuko da, produktu motaren arabera egiteko.</w:t>
      </w:r>
    </w:p>
    <w:p w:rsidR="0042706A" w:rsidRPr="00737946" w:rsidRDefault="0042706A" w:rsidP="004A7DDF">
      <w:pPr>
        <w:spacing w:before="200" w:after="120"/>
        <w:ind w:left="2124"/>
        <w:jc w:val="center"/>
        <w:rPr>
          <w:sz w:val="24"/>
          <w:szCs w:val="24"/>
          <w:highlight w:val="green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22DF59EF" wp14:editId="5E92C510">
            <wp:extent cx="1856360" cy="975606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73284" cy="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Pr="00773BA9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0 zenbakia aukeratzen bada, </w:t>
      </w:r>
      <w:r w:rsidRPr="00773BA9">
        <w:rPr>
          <w:sz w:val="24"/>
          <w:szCs w:val="24"/>
          <w:lang w:val="eu-ES"/>
        </w:rPr>
        <w:t>menutik irtengo da.</w:t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1 zenbakia aukeratzen bada, </w:t>
      </w:r>
      <w:r w:rsidRPr="00773BA9">
        <w:rPr>
          <w:b/>
          <w:sz w:val="24"/>
          <w:szCs w:val="24"/>
          <w:u w:val="single"/>
          <w:lang w:val="eu-ES"/>
        </w:rPr>
        <w:t>JERTSE</w:t>
      </w:r>
      <w:r w:rsidR="0042706A" w:rsidRPr="0042706A">
        <w:rPr>
          <w:b/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bat ezabatuko da. Erabiltzaileak, jertsearen kodea sartu beharko du.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1945FF73" wp14:editId="2D18B43E">
            <wp:extent cx="3719015" cy="363989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92781" cy="3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2 zenbakia aukeratzen bada, </w:t>
      </w:r>
      <w:r w:rsidRPr="00773BA9">
        <w:rPr>
          <w:b/>
          <w:sz w:val="24"/>
          <w:szCs w:val="24"/>
          <w:u w:val="single"/>
          <w:lang w:val="eu-ES"/>
        </w:rPr>
        <w:t>KAMISETA</w:t>
      </w:r>
      <w:r w:rsidRPr="00773BA9">
        <w:rPr>
          <w:b/>
          <w:sz w:val="24"/>
          <w:szCs w:val="24"/>
          <w:lang w:val="eu-ES"/>
        </w:rPr>
        <w:t xml:space="preserve"> </w:t>
      </w:r>
      <w:r w:rsidRPr="00773BA9">
        <w:rPr>
          <w:sz w:val="24"/>
          <w:szCs w:val="24"/>
          <w:lang w:val="eu-ES"/>
        </w:rPr>
        <w:t>bat ezabatuko da. Erabiltzaileak, kamisetaren kodea sartu beharko du</w:t>
      </w:r>
      <w:r>
        <w:rPr>
          <w:sz w:val="24"/>
          <w:szCs w:val="24"/>
          <w:lang w:val="eu-ES"/>
        </w:rPr>
        <w:t>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4079B059" wp14:editId="295DF79D">
            <wp:extent cx="3671247" cy="356817"/>
            <wp:effectExtent l="0" t="0" r="0" b="57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8155" cy="3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4A7DDF">
        <w:rPr>
          <w:b/>
          <w:sz w:val="24"/>
          <w:szCs w:val="24"/>
          <w:lang w:val="eu-ES"/>
        </w:rPr>
        <w:t xml:space="preserve">3 zenbakia aukeratzen bada, </w:t>
      </w:r>
      <w:r w:rsidRPr="004A7DDF">
        <w:rPr>
          <w:b/>
          <w:sz w:val="24"/>
          <w:szCs w:val="24"/>
          <w:u w:val="single"/>
          <w:lang w:val="eu-ES"/>
        </w:rPr>
        <w:t>PRAKA</w:t>
      </w:r>
      <w:r w:rsidRPr="004A7DDF">
        <w:rPr>
          <w:b/>
          <w:sz w:val="24"/>
          <w:szCs w:val="24"/>
          <w:lang w:val="eu-ES"/>
        </w:rPr>
        <w:t xml:space="preserve"> </w:t>
      </w:r>
      <w:r w:rsidRPr="004A7DDF">
        <w:rPr>
          <w:sz w:val="24"/>
          <w:szCs w:val="24"/>
          <w:lang w:val="eu-ES"/>
        </w:rPr>
        <w:t>bat ezabatuko da. Erabiltzaileak, prakaren</w:t>
      </w:r>
      <w:r>
        <w:rPr>
          <w:sz w:val="24"/>
          <w:szCs w:val="24"/>
          <w:lang w:val="eu-ES"/>
        </w:rPr>
        <w:t xml:space="preserve"> kodea sartu beharko du.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534EF479" wp14:editId="4FCA1005">
            <wp:extent cx="3582538" cy="334817"/>
            <wp:effectExtent l="0" t="0" r="0" b="825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6679" cy="3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Pr="0042706A" w:rsidRDefault="0042706A" w:rsidP="00737946">
      <w:pPr>
        <w:spacing w:before="200" w:after="120"/>
        <w:ind w:left="2324"/>
        <w:jc w:val="both"/>
        <w:rPr>
          <w:sz w:val="24"/>
          <w:szCs w:val="24"/>
          <w:lang w:val="eu-ES"/>
        </w:rPr>
      </w:pPr>
    </w:p>
    <w:p w:rsidR="00737946" w:rsidRDefault="00737946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3 zenbakia aukeratzen bada, </w:t>
      </w:r>
      <w:r>
        <w:rPr>
          <w:b/>
          <w:sz w:val="24"/>
          <w:szCs w:val="24"/>
          <w:lang w:val="eu-ES"/>
        </w:rPr>
        <w:t xml:space="preserve">produktu guztiak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ditu, produktu motaren arabera sailkatuta. </w:t>
      </w:r>
    </w:p>
    <w:p w:rsidR="00737946" w:rsidRPr="0013710F" w:rsidRDefault="00737946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2F7946CE" wp14:editId="2A551E7E">
            <wp:extent cx="4701540" cy="1884707"/>
            <wp:effectExtent l="0" t="0" r="3810" b="127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671" cy="1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4 zenbakia aukeratzen bada, </w:t>
      </w:r>
      <w:r>
        <w:rPr>
          <w:b/>
          <w:sz w:val="24"/>
          <w:szCs w:val="24"/>
          <w:lang w:val="eu-ES"/>
        </w:rPr>
        <w:t xml:space="preserve">produktu </w:t>
      </w:r>
      <w:r w:rsidR="0042706A">
        <w:rPr>
          <w:b/>
          <w:sz w:val="24"/>
          <w:szCs w:val="24"/>
          <w:lang w:val="eu-ES"/>
        </w:rPr>
        <w:t xml:space="preserve">zehatz bat dendan dagoen ala ez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du</w:t>
      </w:r>
      <w:r w:rsidR="0042706A" w:rsidRPr="0042706A">
        <w:rPr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eta beste menu bat agertuko da, produktu motaren arabera egiteko.</w:t>
      </w:r>
    </w:p>
    <w:p w:rsidR="00744D12" w:rsidRDefault="0042706A" w:rsidP="00744D1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131777A8" wp14:editId="3460CE3F">
            <wp:extent cx="2458095" cy="1086135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65344" cy="108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baten datuak kontsultatuko dira. Horretarako, erabiltzaileari eskatuko zaio jertsearen kodea sartzeko.</w:t>
      </w:r>
    </w:p>
    <w:p w:rsidR="0042706A" w:rsidRDefault="0042706A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699715D0" wp14:editId="23C9E31F">
            <wp:extent cx="3302758" cy="507002"/>
            <wp:effectExtent l="0" t="0" r="0" b="762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5285" cy="5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baten datuak kontsultatuko dira. Horretarako, erabiltzaileari eskatuko zaio kamisetaren kodea sartzeko.</w:t>
      </w:r>
    </w:p>
    <w:p w:rsidR="0042706A" w:rsidRDefault="0042706A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4DB8828D" wp14:editId="48B68677">
            <wp:extent cx="3029803" cy="490330"/>
            <wp:effectExtent l="0" t="0" r="0" b="508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40650" cy="4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42706A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PRAKA</w:t>
      </w:r>
      <w:r>
        <w:rPr>
          <w:sz w:val="24"/>
          <w:szCs w:val="24"/>
          <w:lang w:val="eu-ES"/>
        </w:rPr>
        <w:t xml:space="preserve"> baten datuak kontsultatuko dira. Horretarako, erabiltzaileari eskatuko zaio prakaren kodea sartzeko.</w:t>
      </w:r>
    </w:p>
    <w:p w:rsidR="00737946" w:rsidRDefault="0042706A" w:rsidP="004A7DDF">
      <w:pPr>
        <w:spacing w:before="200" w:after="200"/>
        <w:ind w:left="2632"/>
        <w:jc w:val="both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4A1005D8" wp14:editId="669C478D">
            <wp:extent cx="3186752" cy="529788"/>
            <wp:effectExtent l="0" t="0" r="0" b="381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7139" cy="5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5 zenbakia aukeratzen bada, </w:t>
      </w:r>
      <w:r w:rsidRPr="00737946">
        <w:rPr>
          <w:b/>
          <w:sz w:val="24"/>
          <w:szCs w:val="24"/>
          <w:lang w:val="eu-ES"/>
        </w:rPr>
        <w:t>dendako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produktuen inbentarioa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du, produktu motaren arabera sailkatuta.</w:t>
      </w:r>
    </w:p>
    <w:p w:rsidR="00737946" w:rsidRDefault="00737946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6DEBA7B6" wp14:editId="5424EBE6">
            <wp:extent cx="3707265" cy="2279176"/>
            <wp:effectExtent l="0" t="0" r="7620" b="698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34021" cy="22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6 zenbakia aukeratzen bada, </w:t>
      </w:r>
      <w:r w:rsidRPr="00737946">
        <w:rPr>
          <w:b/>
          <w:sz w:val="24"/>
          <w:szCs w:val="24"/>
          <w:lang w:val="eu-ES"/>
        </w:rPr>
        <w:t>dendako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produktuen artean, </w:t>
      </w:r>
      <w:r w:rsidRPr="00737946">
        <w:rPr>
          <w:b/>
          <w:sz w:val="24"/>
          <w:szCs w:val="24"/>
          <w:lang w:val="eu-ES"/>
        </w:rPr>
        <w:t>stock-</w:t>
      </w:r>
      <w:proofErr w:type="spellStart"/>
      <w:r w:rsidRPr="00737946">
        <w:rPr>
          <w:b/>
          <w:sz w:val="24"/>
          <w:szCs w:val="24"/>
          <w:lang w:val="eu-ES"/>
        </w:rPr>
        <w:t>ean</w:t>
      </w:r>
      <w:proofErr w:type="spellEnd"/>
      <w:r w:rsidRPr="00737946">
        <w:rPr>
          <w:b/>
          <w:sz w:val="24"/>
          <w:szCs w:val="24"/>
          <w:lang w:val="eu-ES"/>
        </w:rPr>
        <w:t xml:space="preserve"> 5 baino gutxiago daudenak 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ditu, produktu motaren arabera sailkatuta.</w:t>
      </w:r>
    </w:p>
    <w:p w:rsidR="00737946" w:rsidRDefault="00737946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5FE82BE0" wp14:editId="25490696">
            <wp:extent cx="2954449" cy="2451394"/>
            <wp:effectExtent l="0" t="0" r="0" b="635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85755" cy="24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7 zenbakia aukeratzen bada, </w:t>
      </w:r>
      <w:r>
        <w:rPr>
          <w:b/>
          <w:sz w:val="24"/>
          <w:szCs w:val="24"/>
          <w:lang w:val="eu-ES"/>
        </w:rPr>
        <w:t xml:space="preserve">produktuak saltzeko </w:t>
      </w:r>
      <w:r>
        <w:rPr>
          <w:sz w:val="24"/>
          <w:szCs w:val="24"/>
          <w:lang w:val="eu-ES"/>
        </w:rPr>
        <w:t>aukera ematen du eta beste menu bat agertuko da, produktu motaren arabera egiteko.</w:t>
      </w:r>
    </w:p>
    <w:p w:rsidR="00744D12" w:rsidRDefault="00737946" w:rsidP="004A7DDF">
      <w:pPr>
        <w:spacing w:before="200" w:after="200"/>
        <w:ind w:left="23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5406F797" wp14:editId="247DA25E">
            <wp:extent cx="2174178" cy="1382035"/>
            <wp:effectExtent l="0" t="0" r="0" b="889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99551" cy="13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DF" w:rsidRDefault="004A7DDF" w:rsidP="00737946">
      <w:pPr>
        <w:spacing w:before="200" w:after="200"/>
        <w:ind w:left="2324"/>
        <w:jc w:val="both"/>
        <w:rPr>
          <w:b/>
          <w:sz w:val="24"/>
          <w:szCs w:val="24"/>
          <w:lang w:val="eu-ES"/>
        </w:rPr>
      </w:pPr>
    </w:p>
    <w:p w:rsidR="004A7DDF" w:rsidRDefault="004A7DDF" w:rsidP="00737946">
      <w:pPr>
        <w:spacing w:before="200" w:after="200"/>
        <w:ind w:left="2324"/>
        <w:jc w:val="both"/>
        <w:rPr>
          <w:b/>
          <w:sz w:val="24"/>
          <w:szCs w:val="24"/>
          <w:lang w:val="eu-ES"/>
        </w:rPr>
      </w:pPr>
    </w:p>
    <w:p w:rsidR="00737946" w:rsidRDefault="00737946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8716DA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bat salduko da. Horretarako, erabiltzaileari eskatuko zaio jertsearen kodea, taila eta erosi nahi duen kantitatea sartzeko.</w:t>
      </w:r>
    </w:p>
    <w:p w:rsidR="00737946" w:rsidRDefault="00737946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1C1455E6" wp14:editId="5ABD0D85">
            <wp:extent cx="3475522" cy="1952625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79206" cy="19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bat salduko da. Horretarako, erabiltzaileari eskatuko zaio kamisetaren kodea, taila eta erosi nahi duen kantitatea sartzeko.</w:t>
      </w:r>
    </w:p>
    <w:p w:rsidR="00737946" w:rsidRDefault="00737946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360A0B1D" wp14:editId="2DD82C91">
            <wp:extent cx="3346362" cy="1946275"/>
            <wp:effectExtent l="0" t="0" r="698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51597" cy="19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3 zenbakia aukeratzen bada, </w:t>
      </w:r>
      <w:r w:rsidRPr="00773BA9">
        <w:rPr>
          <w:b/>
          <w:sz w:val="24"/>
          <w:szCs w:val="24"/>
          <w:u w:val="single"/>
          <w:lang w:val="eu-ES"/>
        </w:rPr>
        <w:t>PRAKA</w:t>
      </w:r>
      <w:r w:rsidRPr="00773BA9">
        <w:rPr>
          <w:sz w:val="24"/>
          <w:szCs w:val="24"/>
          <w:lang w:val="eu-ES"/>
        </w:rPr>
        <w:t xml:space="preserve"> bat salduko da. Horretarako, erabiltzaileari</w:t>
      </w:r>
      <w:r>
        <w:rPr>
          <w:sz w:val="24"/>
          <w:szCs w:val="24"/>
          <w:lang w:val="eu-ES"/>
        </w:rPr>
        <w:t xml:space="preserve"> eskatuko zaio prakaren kodea, taila eta erosi nahi duen kantitatea sartzeko.</w:t>
      </w:r>
    </w:p>
    <w:p w:rsidR="004A7DDF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79C7C329" wp14:editId="2AC23333">
            <wp:extent cx="3249229" cy="2028825"/>
            <wp:effectExtent l="0" t="0" r="889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55204" cy="20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DF" w:rsidRDefault="004A7DDF" w:rsidP="004A7DDF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3</w:t>
      </w:r>
      <w:r w:rsidRPr="00280147"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zenbakia aukeratzen bada, hornitzaileak kudeatzeko menu bat agertuko da.</w:t>
      </w:r>
    </w:p>
    <w:p w:rsidR="00116292" w:rsidRDefault="004A7DDF" w:rsidP="00116292">
      <w:pPr>
        <w:keepNext/>
        <w:spacing w:before="200" w:after="120"/>
        <w:jc w:val="center"/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5EDF1E0D" wp14:editId="7D7F9106">
            <wp:extent cx="3296731" cy="1346437"/>
            <wp:effectExtent l="0" t="0" r="0" b="635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04053" cy="13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DF" w:rsidRDefault="00116292" w:rsidP="0011629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4" w:name="_Toc506763068"/>
      <w:r w:rsidR="00332E51">
        <w:rPr>
          <w:noProof/>
          <w:sz w:val="24"/>
          <w:szCs w:val="24"/>
          <w:lang w:val="eu-ES"/>
        </w:rPr>
        <w:t>44</w:t>
      </w:r>
      <w:r>
        <w:rPr>
          <w:sz w:val="24"/>
          <w:szCs w:val="24"/>
          <w:lang w:val="eu-ES"/>
        </w:rPr>
        <w:fldChar w:fldCharType="end"/>
      </w:r>
      <w:r>
        <w:t xml:space="preserve">. </w:t>
      </w:r>
      <w:proofErr w:type="spellStart"/>
      <w:r>
        <w:t>Irudia</w:t>
      </w:r>
      <w:proofErr w:type="spellEnd"/>
      <w:r>
        <w:t xml:space="preserve">: </w:t>
      </w:r>
      <w:proofErr w:type="spellStart"/>
      <w:r w:rsidRPr="008C7BF5">
        <w:t>Main</w:t>
      </w:r>
      <w:proofErr w:type="spellEnd"/>
      <w:r w:rsidRPr="008C7BF5">
        <w:t xml:space="preserve"> - </w:t>
      </w:r>
      <w:proofErr w:type="spellStart"/>
      <w:r>
        <w:t>Hornitzaileak</w:t>
      </w:r>
      <w:proofErr w:type="spellEnd"/>
      <w:r w:rsidRPr="008C7BF5">
        <w:t xml:space="preserve"> </w:t>
      </w:r>
      <w:proofErr w:type="spellStart"/>
      <w:r w:rsidRPr="008C7BF5">
        <w:t>kudeatzeko</w:t>
      </w:r>
      <w:proofErr w:type="spellEnd"/>
      <w:r w:rsidRPr="008C7BF5">
        <w:t xml:space="preserve"> </w:t>
      </w:r>
      <w:proofErr w:type="spellStart"/>
      <w:r w:rsidRPr="008C7BF5">
        <w:t>menua</w:t>
      </w:r>
      <w:bookmarkEnd w:id="64"/>
      <w:proofErr w:type="spellEnd"/>
    </w:p>
    <w:p w:rsidR="00116292" w:rsidRPr="00116292" w:rsidRDefault="00116292" w:rsidP="00116292">
      <w:pPr>
        <w:spacing w:before="200" w:after="120"/>
        <w:jc w:val="center"/>
        <w:rPr>
          <w:sz w:val="12"/>
          <w:szCs w:val="12"/>
          <w:lang w:val="eu-ES"/>
        </w:rPr>
      </w:pPr>
    </w:p>
    <w:p w:rsidR="004A7DDF" w:rsidRDefault="004A7DDF" w:rsidP="004A7DDF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 xml:space="preserve">hornitzaile berri bat gehitzeko </w:t>
      </w:r>
      <w:r>
        <w:rPr>
          <w:sz w:val="24"/>
          <w:szCs w:val="24"/>
          <w:lang w:val="eu-ES"/>
        </w:rPr>
        <w:t>aukera ematen du eta erabiltzaileak, hornitzailearen datuak sartu beharko ditu.</w:t>
      </w:r>
    </w:p>
    <w:p w:rsidR="004A7DDF" w:rsidRDefault="004A7DDF" w:rsidP="00116292">
      <w:pPr>
        <w:spacing w:before="200" w:after="120"/>
        <w:ind w:left="850"/>
        <w:jc w:val="center"/>
        <w:rPr>
          <w:sz w:val="24"/>
          <w:szCs w:val="24"/>
          <w:lang w:val="eu-ES"/>
        </w:rPr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6DBAEAD1" wp14:editId="7165AB7D">
            <wp:extent cx="2860691" cy="1102483"/>
            <wp:effectExtent l="0" t="0" r="0" b="254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6823" cy="11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Pr="004A7DDF" w:rsidRDefault="00116292" w:rsidP="00116292">
      <w:pPr>
        <w:spacing w:before="200" w:after="120"/>
        <w:ind w:left="-57"/>
        <w:jc w:val="center"/>
        <w:rPr>
          <w:sz w:val="24"/>
          <w:szCs w:val="24"/>
          <w:lang w:val="eu-ES"/>
        </w:rPr>
      </w:pPr>
      <w:r w:rsidRPr="00116292">
        <w:rPr>
          <w:noProof/>
          <w:sz w:val="24"/>
          <w:szCs w:val="24"/>
          <w:lang w:eastAsia="es-ES"/>
        </w:rPr>
        <w:drawing>
          <wp:inline distT="0" distB="0" distL="0" distR="0" wp14:anchorId="6C56E0A9" wp14:editId="79EC9DDD">
            <wp:extent cx="2289674" cy="124024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07486" cy="12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Default="00116292" w:rsidP="00116292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2 zenbakia aukeratzen bada, </w:t>
      </w:r>
      <w:r>
        <w:rPr>
          <w:b/>
          <w:sz w:val="24"/>
          <w:szCs w:val="24"/>
          <w:lang w:val="eu-ES"/>
        </w:rPr>
        <w:t xml:space="preserve">hornitzaile bat ezabatzeko </w:t>
      </w:r>
      <w:r>
        <w:rPr>
          <w:sz w:val="24"/>
          <w:szCs w:val="24"/>
          <w:lang w:val="eu-ES"/>
        </w:rPr>
        <w:t>aukera ematen du eta erabiltzaileak, hornitzailearen kodea sartu beharko du, honen datuak ezabatu ahal izateko.</w:t>
      </w:r>
    </w:p>
    <w:p w:rsidR="00116292" w:rsidRDefault="00116292" w:rsidP="00116292">
      <w:pPr>
        <w:spacing w:before="200" w:after="120"/>
        <w:ind w:left="1636"/>
        <w:jc w:val="center"/>
        <w:rPr>
          <w:sz w:val="24"/>
          <w:szCs w:val="24"/>
          <w:lang w:val="eu-ES"/>
        </w:rPr>
      </w:pPr>
      <w:r w:rsidRPr="00116292">
        <w:rPr>
          <w:noProof/>
          <w:sz w:val="24"/>
          <w:szCs w:val="24"/>
          <w:lang w:eastAsia="es-ES"/>
        </w:rPr>
        <w:drawing>
          <wp:inline distT="0" distB="0" distL="0" distR="0" wp14:anchorId="3A77FAF6" wp14:editId="5C4D87DE">
            <wp:extent cx="2781688" cy="457264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Pr="00116292" w:rsidRDefault="00116292" w:rsidP="00116292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3 zenbakia aukeratzen bada, </w:t>
      </w:r>
      <w:r w:rsidRPr="00116292">
        <w:rPr>
          <w:b/>
          <w:sz w:val="24"/>
          <w:szCs w:val="24"/>
          <w:lang w:val="eu-ES"/>
        </w:rPr>
        <w:t>erregistratuta dauden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hornitzaileen informazioa </w:t>
      </w:r>
      <w:r w:rsidRPr="00116292">
        <w:rPr>
          <w:sz w:val="24"/>
          <w:szCs w:val="24"/>
          <w:lang w:val="eu-ES"/>
        </w:rPr>
        <w:t>erakutsiko</w:t>
      </w:r>
      <w:r>
        <w:rPr>
          <w:sz w:val="24"/>
          <w:szCs w:val="24"/>
          <w:lang w:val="eu-ES"/>
        </w:rPr>
        <w:t xml:space="preserve"> du.</w:t>
      </w:r>
    </w:p>
    <w:p w:rsidR="004A7DDF" w:rsidRDefault="00116292" w:rsidP="00116292">
      <w:pPr>
        <w:spacing w:before="200" w:after="120"/>
        <w:ind w:left="1636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978180" cy="748366"/>
            <wp:effectExtent l="0" t="0" r="381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292" cy="75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16" w:rsidRDefault="00317016" w:rsidP="00116292">
      <w:pPr>
        <w:spacing w:before="200" w:after="120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B65002" w:rsidRPr="008540C0" w:rsidRDefault="00792672" w:rsidP="00792672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65" w:name="_Toc506762973"/>
      <w:r w:rsidRPr="008540C0">
        <w:rPr>
          <w:b/>
          <w:color w:val="auto"/>
          <w:lang w:val="eu-ES"/>
        </w:rPr>
        <w:lastRenderedPageBreak/>
        <w:t>AURRERAGO EGITEKO</w:t>
      </w:r>
      <w:bookmarkEnd w:id="65"/>
    </w:p>
    <w:p w:rsidR="007D66C9" w:rsidRDefault="007D66C9" w:rsidP="003A78DD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Atal honetan, proiekturako aurreikusita dauden metodoak</w:t>
      </w:r>
      <w:r w:rsidR="00BC783A">
        <w:rPr>
          <w:sz w:val="24"/>
          <w:szCs w:val="24"/>
          <w:lang w:val="eu-ES"/>
        </w:rPr>
        <w:t xml:space="preserve"> eta funtzionalitateak</w:t>
      </w:r>
      <w:r>
        <w:rPr>
          <w:sz w:val="24"/>
          <w:szCs w:val="24"/>
          <w:lang w:val="eu-ES"/>
        </w:rPr>
        <w:t xml:space="preserve"> definituta daude. Hauek, aurrerago egingo dira.</w:t>
      </w:r>
    </w:p>
    <w:p w:rsidR="00792672" w:rsidRPr="00792672" w:rsidRDefault="00F54E59" w:rsidP="00792672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6" w:name="_Toc506762974"/>
      <w:r>
        <w:rPr>
          <w:color w:val="auto"/>
          <w:sz w:val="28"/>
          <w:u w:val="single"/>
          <w:lang w:val="eu-ES"/>
        </w:rPr>
        <w:t>Salmentak kudeatu</w:t>
      </w:r>
      <w:bookmarkEnd w:id="66"/>
    </w:p>
    <w:p w:rsidR="00F54E59" w:rsidRPr="008540C0" w:rsidRDefault="008540C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8540C0">
        <w:rPr>
          <w:sz w:val="24"/>
          <w:szCs w:val="24"/>
          <w:lang w:val="eu-ES"/>
        </w:rPr>
        <w:t>Salmentak kudeatzeko klaseak eta metodoak sortuta daude.</w:t>
      </w:r>
      <w:r w:rsidR="008B2B06">
        <w:rPr>
          <w:sz w:val="24"/>
          <w:szCs w:val="24"/>
          <w:lang w:val="eu-ES"/>
        </w:rPr>
        <w:t xml:space="preserve"> Menuetan gehitu behar dira erabiltzeko.</w:t>
      </w:r>
    </w:p>
    <w:p w:rsidR="00FD0DD4" w:rsidRPr="00FD0DD4" w:rsidRDefault="00FD0DD4" w:rsidP="00FD0DD4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92672" w:rsidRPr="00792672" w:rsidRDefault="00F54E59" w:rsidP="00792672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7" w:name="_Toc506762975"/>
      <w:r>
        <w:rPr>
          <w:color w:val="auto"/>
          <w:sz w:val="28"/>
          <w:u w:val="single"/>
          <w:lang w:val="eu-ES"/>
        </w:rPr>
        <w:t>Eskaerak kudeatu</w:t>
      </w:r>
      <w:bookmarkEnd w:id="67"/>
    </w:p>
    <w:p w:rsidR="00F54E59" w:rsidRDefault="008540C0" w:rsidP="007342C5">
      <w:pPr>
        <w:spacing w:before="200" w:after="200"/>
        <w:ind w:left="576"/>
        <w:jc w:val="both"/>
        <w:rPr>
          <w:b/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Eskaerak</w:t>
      </w:r>
      <w:r w:rsidRPr="008540C0">
        <w:rPr>
          <w:sz w:val="24"/>
          <w:szCs w:val="24"/>
          <w:lang w:val="eu-ES"/>
        </w:rPr>
        <w:t xml:space="preserve"> kudeatzeko klaseak eta metodoak sortuta daude.</w:t>
      </w:r>
      <w:r w:rsidR="008B2B06">
        <w:rPr>
          <w:sz w:val="24"/>
          <w:szCs w:val="24"/>
          <w:lang w:val="eu-ES"/>
        </w:rPr>
        <w:t xml:space="preserve"> Menuetan gehitu behar dira erabiltzeko.</w:t>
      </w:r>
    </w:p>
    <w:p w:rsidR="008540C0" w:rsidRPr="00FD0DD4" w:rsidRDefault="008540C0" w:rsidP="008540C0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92672" w:rsidRPr="00B914CD" w:rsidRDefault="00792672" w:rsidP="00792672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8" w:name="_Toc506762976"/>
      <w:r w:rsidRPr="00B914CD">
        <w:rPr>
          <w:color w:val="auto"/>
          <w:sz w:val="28"/>
          <w:u w:val="single"/>
          <w:lang w:val="eu-ES"/>
        </w:rPr>
        <w:t>Produktu</w:t>
      </w:r>
      <w:r w:rsidR="00F54E59">
        <w:rPr>
          <w:color w:val="auto"/>
          <w:sz w:val="28"/>
          <w:u w:val="single"/>
          <w:lang w:val="eu-ES"/>
        </w:rPr>
        <w:t xml:space="preserve"> bat baino gehi</w:t>
      </w:r>
      <w:r w:rsidR="008540C0">
        <w:rPr>
          <w:color w:val="auto"/>
          <w:sz w:val="28"/>
          <w:u w:val="single"/>
          <w:lang w:val="eu-ES"/>
        </w:rPr>
        <w:t>a</w:t>
      </w:r>
      <w:r w:rsidR="00F54E59">
        <w:rPr>
          <w:color w:val="auto"/>
          <w:sz w:val="28"/>
          <w:u w:val="single"/>
          <w:lang w:val="eu-ES"/>
        </w:rPr>
        <w:t>go</w:t>
      </w:r>
      <w:r w:rsidRPr="00B914CD">
        <w:rPr>
          <w:color w:val="auto"/>
          <w:sz w:val="28"/>
          <w:u w:val="single"/>
          <w:lang w:val="eu-ES"/>
        </w:rPr>
        <w:t xml:space="preserve"> saldu</w:t>
      </w:r>
      <w:bookmarkEnd w:id="68"/>
    </w:p>
    <w:p w:rsidR="00F54E59" w:rsidRDefault="00F54E59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Produktu saltzerakoan, produktu desberdinak aldi berean saltzeko aukera.</w:t>
      </w:r>
    </w:p>
    <w:p w:rsidR="00FD0DD4" w:rsidRPr="00FD0DD4" w:rsidRDefault="00FD0DD4" w:rsidP="00FD0DD4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FD0DD4" w:rsidRPr="00B914CD" w:rsidRDefault="00B914CD" w:rsidP="00B914CD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69" w:name="_Toc506762977"/>
      <w:r w:rsidRPr="00B914CD">
        <w:rPr>
          <w:color w:val="auto"/>
          <w:sz w:val="28"/>
          <w:u w:val="single"/>
          <w:lang w:val="eu-ES"/>
        </w:rPr>
        <w:t>Beste batzuk</w:t>
      </w:r>
      <w:bookmarkEnd w:id="69"/>
    </w:p>
    <w:p w:rsidR="00B914CD" w:rsidRPr="00B914CD" w:rsidRDefault="00B914CD" w:rsidP="00B914CD">
      <w:pPr>
        <w:pStyle w:val="Prrafodelista"/>
        <w:numPr>
          <w:ilvl w:val="0"/>
          <w:numId w:val="12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B914CD">
        <w:rPr>
          <w:sz w:val="24"/>
          <w:szCs w:val="24"/>
          <w:lang w:val="eu-ES"/>
        </w:rPr>
        <w:t xml:space="preserve">Produktuak, deskontuak </w:t>
      </w:r>
      <w:r w:rsidR="00F54E59">
        <w:rPr>
          <w:sz w:val="24"/>
          <w:szCs w:val="24"/>
          <w:lang w:val="eu-ES"/>
        </w:rPr>
        <w:t>baditu, aplikatu</w:t>
      </w:r>
      <w:r w:rsidRPr="00B914CD">
        <w:rPr>
          <w:sz w:val="24"/>
          <w:szCs w:val="24"/>
          <w:lang w:val="eu-ES"/>
        </w:rPr>
        <w:t>.</w:t>
      </w:r>
    </w:p>
    <w:p w:rsidR="00F45E7D" w:rsidRPr="00B914CD" w:rsidRDefault="00B914CD" w:rsidP="00B914CD">
      <w:pPr>
        <w:pStyle w:val="Prrafodelista"/>
        <w:numPr>
          <w:ilvl w:val="0"/>
          <w:numId w:val="12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B914CD">
        <w:rPr>
          <w:sz w:val="24"/>
          <w:szCs w:val="24"/>
          <w:lang w:val="eu-ES"/>
        </w:rPr>
        <w:t>Produktuetan aldaketak egiteko epea gehitu (bi aste).</w:t>
      </w:r>
    </w:p>
    <w:sectPr w:rsidR="00F45E7D" w:rsidRPr="00B914CD" w:rsidSect="003A78DD">
      <w:headerReference w:type="default" r:id="rId112"/>
      <w:footerReference w:type="default" r:id="rId113"/>
      <w:headerReference w:type="first" r:id="rId114"/>
      <w:footerReference w:type="first" r:id="rId11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E51" w:rsidRDefault="00332E51" w:rsidP="003A78DD">
      <w:pPr>
        <w:spacing w:after="0" w:line="240" w:lineRule="auto"/>
      </w:pPr>
      <w:r>
        <w:separator/>
      </w:r>
    </w:p>
  </w:endnote>
  <w:endnote w:type="continuationSeparator" w:id="0">
    <w:p w:rsidR="00332E51" w:rsidRDefault="00332E51" w:rsidP="003A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Default="00332E51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3" name="Rectángulo 3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Cuadro de texto 3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E51" w:rsidRDefault="00332E51" w:rsidP="00D963D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IES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Eibar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-Ermua BHI</w:t>
                            </w:r>
                          </w:p>
                          <w:p w:rsidR="00332E51" w:rsidRDefault="00332E51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332E51" w:rsidRDefault="00332E5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</w:rPr>
                              <w:t>Ies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</w:rPr>
                              <w:t>uni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1" o:spid="_x0000_s105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BP7q052AwAAlgoAAA4AAAAAAAAAAAAAAAAALgIAAGRycy9lMm9Eb2MueG1sUEsB&#10;Ai0AFAAGAAgAAAAhAP0EdPzcAAAABAEAAA8AAAAAAAAAAAAAAAAA0AUAAGRycy9kb3ducmV2Lnht&#10;bFBLBQYAAAAABAAEAPMAAADZBgAAAAA=&#10;">
              <v:rect id="Rectángulo 33" o:spid="_x0000_s106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6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" filled="f" stroked="f" strokeweight=".5pt">
                <v:textbox inset=",,,0">
                  <w:txbxContent>
                    <w:p w:rsidR="00332E51" w:rsidRDefault="00332E51" w:rsidP="00D963D8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IES </w:t>
                      </w:r>
                      <w:proofErr w:type="spellStart"/>
                      <w:r>
                        <w:rPr>
                          <w:sz w:val="24"/>
                        </w:rPr>
                        <w:t>Uni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Eibar</w:t>
                      </w:r>
                      <w:proofErr w:type="spellEnd"/>
                      <w:r>
                        <w:rPr>
                          <w:sz w:val="24"/>
                        </w:rPr>
                        <w:t>-Ermua BHI</w:t>
                      </w:r>
                    </w:p>
                    <w:p w:rsidR="00332E51" w:rsidRDefault="00332E51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332E51" w:rsidRDefault="00332E5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color w:val="808080" w:themeColor="background1" w:themeShade="80"/>
                        </w:rPr>
                        <w:t>Ies</w:t>
                      </w:r>
                      <w:proofErr w:type="spellEnd"/>
                      <w:r>
                        <w:rPr>
                          <w:color w:val="808080" w:themeColor="background1" w:themeShade="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 w:themeColor="background1" w:themeShade="80"/>
                        </w:rPr>
                        <w:t>uni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55168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32E51" w:rsidRDefault="00332E5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35" o:spid="_x0000_s1062" style="position:absolute;margin-left:0;margin-top:0;width:36pt;height:25.2pt;z-index:25165516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" fillcolor="black [3213]" stroked="f" strokeweight="3pt">
              <v:textbox>
                <w:txbxContent>
                  <w:p w:rsidR="00332E51" w:rsidRDefault="00332E5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Pr="00375D7D" w:rsidRDefault="00332E51" w:rsidP="00375D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Default="00332E51" w:rsidP="00194F52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058206F8" wp14:editId="685200D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7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E51" w:rsidRDefault="00332E51" w:rsidP="00194F5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IES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Eibar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-Ermua BHI</w:t>
                            </w:r>
                          </w:p>
                          <w:p w:rsidR="00332E51" w:rsidRDefault="00332E51" w:rsidP="00194F5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8206F8" id="Grupo 37" o:spid="_x0000_s1063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">
              <v:rect id="Rectángulo 38" o:spid="_x0000_s106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6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" filled="f" stroked="f" strokeweight=".5pt">
                <v:textbox inset=",,,0">
                  <w:txbxContent>
                    <w:p w:rsidR="00332E51" w:rsidRDefault="00332E51" w:rsidP="00194F52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IES </w:t>
                      </w:r>
                      <w:proofErr w:type="spellStart"/>
                      <w:r>
                        <w:rPr>
                          <w:sz w:val="24"/>
                        </w:rPr>
                        <w:t>Uni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Eibar</w:t>
                      </w:r>
                      <w:proofErr w:type="spellEnd"/>
                      <w:r>
                        <w:rPr>
                          <w:sz w:val="24"/>
                        </w:rPr>
                        <w:t>-Ermua BHI</w:t>
                      </w:r>
                    </w:p>
                    <w:p w:rsidR="00332E51" w:rsidRDefault="00332E51" w:rsidP="00194F5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CF7A435" wp14:editId="3363462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78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32E51" w:rsidRDefault="00332E51" w:rsidP="00194F5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D53C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F7A435" id="Rectángulo 40" o:spid="_x0000_s1066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J6aKgq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:rsidR="00332E51" w:rsidRDefault="00332E51" w:rsidP="00194F5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D53CE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:rsidR="00332E51" w:rsidRPr="00375D7D" w:rsidRDefault="00332E51" w:rsidP="00375D7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Default="00332E51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57216" behindDoc="0" locked="0" layoutInCell="1" allowOverlap="1" wp14:anchorId="2FEC838D" wp14:editId="1F7F8A6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E51" w:rsidRDefault="00332E51" w:rsidP="003A78D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IES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Uni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Eibar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-Ermua BHI</w:t>
                            </w:r>
                          </w:p>
                          <w:p w:rsidR="00332E51" w:rsidRDefault="00332E5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FEC838D" id="_x0000_s1067" style="position:absolute;margin-left:416.8pt;margin-top:0;width:468pt;height:25.2pt;z-index:25165721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">
              <v:rect id="Rectángulo 38" o:spid="_x0000_s106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6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332E51" w:rsidRDefault="00332E51" w:rsidP="003A78D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IES </w:t>
                      </w:r>
                      <w:proofErr w:type="spellStart"/>
                      <w:r>
                        <w:rPr>
                          <w:sz w:val="24"/>
                        </w:rPr>
                        <w:t>Uni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Eibar</w:t>
                      </w:r>
                      <w:proofErr w:type="spellEnd"/>
                      <w:r>
                        <w:rPr>
                          <w:sz w:val="24"/>
                        </w:rPr>
                        <w:t>-Ermua BHI</w:t>
                      </w:r>
                    </w:p>
                    <w:p w:rsidR="00332E51" w:rsidRDefault="00332E5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7AEDB2B3" wp14:editId="0BED6957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32E51" w:rsidRDefault="00332E5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D53C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EDB2B3" id="_x0000_s1070" style="position:absolute;margin-left:0;margin-top:0;width:36pt;height:25.2pt;z-index:25165619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xTpg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zmlExps11HtsJwd5zrzl1y0+6Q3zYcUcDhZ2AS6LcIcfqQCfBAaJkgbc99fuIx77HbWUdDio&#10;FfXftswJStQXg5PwqTyJrRvSIbUaJe65Zv1cY7b6ErBPSlxLlicRjV1Qoygd6CfcKcsYFVXMcIxd&#10;0fUoXoa8PnAncbFcJhDOsmXhxjxYHl1HlmPDPvZPzNmhqwOOwy2MI83mL5o7Y6OlgeU2gGxT5x9Y&#10;HfjHPZAaadhZcdE8PyfUYbMufgE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I/WHFO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:rsidR="00332E51" w:rsidRDefault="00332E5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D53CE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E51" w:rsidRDefault="00332E51" w:rsidP="003A78DD">
      <w:pPr>
        <w:spacing w:after="0" w:line="240" w:lineRule="auto"/>
      </w:pPr>
      <w:r>
        <w:separator/>
      </w:r>
    </w:p>
  </w:footnote>
  <w:footnote w:type="continuationSeparator" w:id="0">
    <w:p w:rsidR="00332E51" w:rsidRDefault="00332E51" w:rsidP="003A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Pr="00327FBA" w:rsidRDefault="00332E51" w:rsidP="003B51A1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07E6EFAA" wp14:editId="41851344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54" name="Imagen 54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13842160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sz w:val="24"/>
          </w:rPr>
          <w:t>Denda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bat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kudeatzeko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aplikazioa</w:t>
        </w:r>
        <w:proofErr w:type="spellEnd"/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-1707019219"/>
        <w:dataBinding w:prefixMappings="xmlns:ns0='http://schemas.microsoft.com/office/2006/coverPageProps' " w:xpath="/ns0:CoverPageProperties[1]/ns0:PublishDate[1]" w:storeItemID="{55AF091B-3C7A-41E3-B477-F2FDAA23CFDA}"/>
        <w:date w:fullDate="2018-02-16T00:00:00Z">
          <w:dateFormat w:val="d-M-yyyy"/>
          <w:lid w:val="es-ES"/>
          <w:storeMappedDataAs w:val="dateTime"/>
          <w:calendar w:val="gregorian"/>
        </w:date>
      </w:sdtPr>
      <w:sdtContent>
        <w:r>
          <w:rPr>
            <w:sz w:val="24"/>
          </w:rPr>
          <w:t>16-2-2018</w:t>
        </w:r>
      </w:sdtContent>
    </w:sdt>
  </w:p>
  <w:p w:rsidR="00332E51" w:rsidRDefault="00332E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Default="00332E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Pr="00327FBA" w:rsidRDefault="00332E51" w:rsidP="00194F52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4D22147B" wp14:editId="2F789B36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79" name="Imagen 79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154124326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sz w:val="24"/>
          </w:rPr>
          <w:t>Denda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bat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kudeatzeko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aplikazioa</w:t>
        </w:r>
        <w:proofErr w:type="spellEnd"/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1166750369"/>
        <w:dataBinding w:prefixMappings="xmlns:ns0='http://schemas.microsoft.com/office/2006/coverPageProps' " w:xpath="/ns0:CoverPageProperties[1]/ns0:PublishDate[1]" w:storeItemID="{55AF091B-3C7A-41E3-B477-F2FDAA23CFDA}"/>
        <w:date w:fullDate="2018-02-16T00:00:00Z">
          <w:dateFormat w:val="d-M-yyyy"/>
          <w:lid w:val="es-ES"/>
          <w:storeMappedDataAs w:val="dateTime"/>
          <w:calendar w:val="gregorian"/>
        </w:date>
      </w:sdtPr>
      <w:sdtContent>
        <w:r>
          <w:rPr>
            <w:sz w:val="24"/>
          </w:rPr>
          <w:t>16-2-2018</w:t>
        </w:r>
      </w:sdtContent>
    </w:sdt>
  </w:p>
  <w:p w:rsidR="00332E51" w:rsidRDefault="00332E51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E51" w:rsidRPr="00327FBA" w:rsidRDefault="00332E51" w:rsidP="00327FBA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286B876" wp14:editId="055F3121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85" name="Imagen 85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sz w:val="24"/>
          </w:rPr>
          <w:t>Denda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bat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kudeatzeko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aplikazioa</w:t>
        </w:r>
        <w:proofErr w:type="spellEnd"/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1046033722"/>
        <w:dataBinding w:prefixMappings="xmlns:ns0='http://schemas.microsoft.com/office/2006/coverPageProps' " w:xpath="/ns0:CoverPageProperties[1]/ns0:PublishDate[1]" w:storeItemID="{55AF091B-3C7A-41E3-B477-F2FDAA23CFDA}"/>
        <w:date w:fullDate="2018-02-16T00:00:00Z">
          <w:dateFormat w:val="d-M-yyyy"/>
          <w:lid w:val="es-ES"/>
          <w:storeMappedDataAs w:val="dateTime"/>
          <w:calendar w:val="gregorian"/>
        </w:date>
      </w:sdtPr>
      <w:sdtContent>
        <w:r>
          <w:rPr>
            <w:sz w:val="24"/>
          </w:rPr>
          <w:t>16-2-2018</w:t>
        </w:r>
      </w:sdtContent>
    </w:sdt>
  </w:p>
  <w:p w:rsidR="00332E51" w:rsidRPr="00327FBA" w:rsidRDefault="00332E51" w:rsidP="00476F35">
    <w:pPr>
      <w:pStyle w:val="Encabezado"/>
      <w:rPr>
        <w:rFonts w:eastAsiaTheme="minorEastAsia"/>
        <w:sz w:val="24"/>
        <w:lang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3236"/>
    <w:multiLevelType w:val="hybridMultilevel"/>
    <w:tmpl w:val="06F8CFA6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7CB1A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474949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13EA204A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546D"/>
    <w:multiLevelType w:val="hybridMultilevel"/>
    <w:tmpl w:val="443AB0B4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85D68E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826800"/>
    <w:multiLevelType w:val="hybridMultilevel"/>
    <w:tmpl w:val="0FE418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85DDC"/>
    <w:multiLevelType w:val="hybridMultilevel"/>
    <w:tmpl w:val="CBE46658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 w15:restartNumberingAfterBreak="0">
    <w:nsid w:val="2BF47286"/>
    <w:multiLevelType w:val="hybridMultilevel"/>
    <w:tmpl w:val="9C9224E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37A5785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813F67"/>
    <w:multiLevelType w:val="hybridMultilevel"/>
    <w:tmpl w:val="3950194E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3FC643E9"/>
    <w:multiLevelType w:val="hybridMultilevel"/>
    <w:tmpl w:val="F1A0222C"/>
    <w:lvl w:ilvl="0" w:tplc="0C0A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 w15:restartNumberingAfterBreak="0">
    <w:nsid w:val="45395F0D"/>
    <w:multiLevelType w:val="hybridMultilevel"/>
    <w:tmpl w:val="6D7232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32BA4"/>
    <w:multiLevelType w:val="hybridMultilevel"/>
    <w:tmpl w:val="F6363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6557B1"/>
    <w:multiLevelType w:val="hybridMultilevel"/>
    <w:tmpl w:val="EB828424"/>
    <w:lvl w:ilvl="0" w:tplc="0C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15" w15:restartNumberingAfterBreak="0">
    <w:nsid w:val="4F344543"/>
    <w:multiLevelType w:val="hybridMultilevel"/>
    <w:tmpl w:val="99F00B7C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55FC6254"/>
    <w:multiLevelType w:val="hybridMultilevel"/>
    <w:tmpl w:val="EEFE476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570A511B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F1A1C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9" w15:restartNumberingAfterBreak="0">
    <w:nsid w:val="63D9514D"/>
    <w:multiLevelType w:val="hybridMultilevel"/>
    <w:tmpl w:val="845C235E"/>
    <w:lvl w:ilvl="0" w:tplc="0C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C9A0CBF"/>
    <w:multiLevelType w:val="hybridMultilevel"/>
    <w:tmpl w:val="1084DB88"/>
    <w:lvl w:ilvl="0" w:tplc="0C0A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77F95210"/>
    <w:multiLevelType w:val="hybridMultilevel"/>
    <w:tmpl w:val="C2EC6FBC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A96155F"/>
    <w:multiLevelType w:val="hybridMultilevel"/>
    <w:tmpl w:val="4094F640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8"/>
  </w:num>
  <w:num w:numId="5">
    <w:abstractNumId w:val="2"/>
  </w:num>
  <w:num w:numId="6">
    <w:abstractNumId w:val="13"/>
  </w:num>
  <w:num w:numId="7">
    <w:abstractNumId w:val="14"/>
  </w:num>
  <w:num w:numId="8">
    <w:abstractNumId w:val="21"/>
  </w:num>
  <w:num w:numId="9">
    <w:abstractNumId w:val="7"/>
  </w:num>
  <w:num w:numId="10">
    <w:abstractNumId w:val="3"/>
  </w:num>
  <w:num w:numId="11">
    <w:abstractNumId w:val="17"/>
  </w:num>
  <w:num w:numId="12">
    <w:abstractNumId w:val="0"/>
  </w:num>
  <w:num w:numId="13">
    <w:abstractNumId w:val="12"/>
  </w:num>
  <w:num w:numId="14">
    <w:abstractNumId w:val="4"/>
  </w:num>
  <w:num w:numId="15">
    <w:abstractNumId w:val="11"/>
  </w:num>
  <w:num w:numId="16">
    <w:abstractNumId w:val="6"/>
  </w:num>
  <w:num w:numId="17">
    <w:abstractNumId w:val="9"/>
  </w:num>
  <w:num w:numId="18">
    <w:abstractNumId w:val="10"/>
  </w:num>
  <w:num w:numId="19">
    <w:abstractNumId w:val="16"/>
  </w:num>
  <w:num w:numId="20">
    <w:abstractNumId w:val="15"/>
  </w:num>
  <w:num w:numId="21">
    <w:abstractNumId w:val="19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569"/>
    <w:rsid w:val="000275E5"/>
    <w:rsid w:val="0004441B"/>
    <w:rsid w:val="00057EC0"/>
    <w:rsid w:val="000609F0"/>
    <w:rsid w:val="000629DB"/>
    <w:rsid w:val="0008473C"/>
    <w:rsid w:val="0008777B"/>
    <w:rsid w:val="000903D0"/>
    <w:rsid w:val="00092202"/>
    <w:rsid w:val="000A28CC"/>
    <w:rsid w:val="000B4B88"/>
    <w:rsid w:val="000B5528"/>
    <w:rsid w:val="000E3AAB"/>
    <w:rsid w:val="000E48F8"/>
    <w:rsid w:val="000F3AF9"/>
    <w:rsid w:val="00116292"/>
    <w:rsid w:val="00116999"/>
    <w:rsid w:val="0013710F"/>
    <w:rsid w:val="00166256"/>
    <w:rsid w:val="00167E2E"/>
    <w:rsid w:val="00194F52"/>
    <w:rsid w:val="001A7B08"/>
    <w:rsid w:val="001B5201"/>
    <w:rsid w:val="001B5204"/>
    <w:rsid w:val="001C3375"/>
    <w:rsid w:val="001C75BE"/>
    <w:rsid w:val="001D5391"/>
    <w:rsid w:val="00216F1B"/>
    <w:rsid w:val="00245A7A"/>
    <w:rsid w:val="002510D8"/>
    <w:rsid w:val="00280147"/>
    <w:rsid w:val="002A7EAE"/>
    <w:rsid w:val="002C2DD3"/>
    <w:rsid w:val="002C6A96"/>
    <w:rsid w:val="00317016"/>
    <w:rsid w:val="0032057C"/>
    <w:rsid w:val="00323119"/>
    <w:rsid w:val="003279ED"/>
    <w:rsid w:val="00327FBA"/>
    <w:rsid w:val="00332E51"/>
    <w:rsid w:val="00350B3E"/>
    <w:rsid w:val="00352FE7"/>
    <w:rsid w:val="00375D7D"/>
    <w:rsid w:val="00380496"/>
    <w:rsid w:val="00386106"/>
    <w:rsid w:val="00386F97"/>
    <w:rsid w:val="00394DB3"/>
    <w:rsid w:val="003A7047"/>
    <w:rsid w:val="003A78DD"/>
    <w:rsid w:val="003B51A1"/>
    <w:rsid w:val="003E1E3F"/>
    <w:rsid w:val="003E5C04"/>
    <w:rsid w:val="004025FF"/>
    <w:rsid w:val="0042706A"/>
    <w:rsid w:val="00433E5E"/>
    <w:rsid w:val="0044140F"/>
    <w:rsid w:val="00452964"/>
    <w:rsid w:val="00453DA5"/>
    <w:rsid w:val="004579FD"/>
    <w:rsid w:val="00466471"/>
    <w:rsid w:val="00476F35"/>
    <w:rsid w:val="004A3853"/>
    <w:rsid w:val="004A7DDF"/>
    <w:rsid w:val="004B171C"/>
    <w:rsid w:val="00502579"/>
    <w:rsid w:val="0050465A"/>
    <w:rsid w:val="00524790"/>
    <w:rsid w:val="00526D7B"/>
    <w:rsid w:val="005305A0"/>
    <w:rsid w:val="00535227"/>
    <w:rsid w:val="00540649"/>
    <w:rsid w:val="00552F39"/>
    <w:rsid w:val="00597A94"/>
    <w:rsid w:val="005D6E7B"/>
    <w:rsid w:val="00610063"/>
    <w:rsid w:val="00614406"/>
    <w:rsid w:val="0061799F"/>
    <w:rsid w:val="0062598C"/>
    <w:rsid w:val="0064460B"/>
    <w:rsid w:val="00681ACF"/>
    <w:rsid w:val="00683C7E"/>
    <w:rsid w:val="006A7569"/>
    <w:rsid w:val="006C29E0"/>
    <w:rsid w:val="006C4F47"/>
    <w:rsid w:val="006E1D3C"/>
    <w:rsid w:val="00722906"/>
    <w:rsid w:val="0073018E"/>
    <w:rsid w:val="00732A07"/>
    <w:rsid w:val="007340A9"/>
    <w:rsid w:val="007342C5"/>
    <w:rsid w:val="00734556"/>
    <w:rsid w:val="00734CB6"/>
    <w:rsid w:val="00737946"/>
    <w:rsid w:val="00744D12"/>
    <w:rsid w:val="007623ED"/>
    <w:rsid w:val="00764335"/>
    <w:rsid w:val="00764770"/>
    <w:rsid w:val="007657BC"/>
    <w:rsid w:val="00773BA9"/>
    <w:rsid w:val="00775080"/>
    <w:rsid w:val="00785AEF"/>
    <w:rsid w:val="00792672"/>
    <w:rsid w:val="007D66C9"/>
    <w:rsid w:val="007E4E2F"/>
    <w:rsid w:val="007E67AC"/>
    <w:rsid w:val="007F19C0"/>
    <w:rsid w:val="007F58D2"/>
    <w:rsid w:val="00807698"/>
    <w:rsid w:val="00812F6D"/>
    <w:rsid w:val="00813C45"/>
    <w:rsid w:val="00817B1D"/>
    <w:rsid w:val="00827BD8"/>
    <w:rsid w:val="00843B15"/>
    <w:rsid w:val="00846168"/>
    <w:rsid w:val="00852BD2"/>
    <w:rsid w:val="008540C0"/>
    <w:rsid w:val="008716DA"/>
    <w:rsid w:val="00871774"/>
    <w:rsid w:val="00891218"/>
    <w:rsid w:val="008A1B9B"/>
    <w:rsid w:val="008A5238"/>
    <w:rsid w:val="008B2B06"/>
    <w:rsid w:val="008D5EB6"/>
    <w:rsid w:val="008F3186"/>
    <w:rsid w:val="008F69C7"/>
    <w:rsid w:val="0090264B"/>
    <w:rsid w:val="00916ED4"/>
    <w:rsid w:val="009235AA"/>
    <w:rsid w:val="00936A16"/>
    <w:rsid w:val="00940676"/>
    <w:rsid w:val="00954C2E"/>
    <w:rsid w:val="0096114B"/>
    <w:rsid w:val="00961933"/>
    <w:rsid w:val="00963167"/>
    <w:rsid w:val="00973884"/>
    <w:rsid w:val="009769F6"/>
    <w:rsid w:val="009A23AC"/>
    <w:rsid w:val="009A5060"/>
    <w:rsid w:val="009D2D2A"/>
    <w:rsid w:val="009F2BB2"/>
    <w:rsid w:val="009F50F8"/>
    <w:rsid w:val="00A33931"/>
    <w:rsid w:val="00A347D7"/>
    <w:rsid w:val="00A37668"/>
    <w:rsid w:val="00A662E5"/>
    <w:rsid w:val="00A91AEF"/>
    <w:rsid w:val="00A9443C"/>
    <w:rsid w:val="00AA43C5"/>
    <w:rsid w:val="00AC0D84"/>
    <w:rsid w:val="00AD0081"/>
    <w:rsid w:val="00AD53CE"/>
    <w:rsid w:val="00AF39A9"/>
    <w:rsid w:val="00B17AC3"/>
    <w:rsid w:val="00B44857"/>
    <w:rsid w:val="00B61C91"/>
    <w:rsid w:val="00B65002"/>
    <w:rsid w:val="00B8246D"/>
    <w:rsid w:val="00B84042"/>
    <w:rsid w:val="00B914CD"/>
    <w:rsid w:val="00BC2B37"/>
    <w:rsid w:val="00BC783A"/>
    <w:rsid w:val="00BE5C4E"/>
    <w:rsid w:val="00BF7EDA"/>
    <w:rsid w:val="00C130BB"/>
    <w:rsid w:val="00C26BF7"/>
    <w:rsid w:val="00C27E99"/>
    <w:rsid w:val="00C4152D"/>
    <w:rsid w:val="00C52771"/>
    <w:rsid w:val="00C54F43"/>
    <w:rsid w:val="00C74C1C"/>
    <w:rsid w:val="00C809AE"/>
    <w:rsid w:val="00C81D5A"/>
    <w:rsid w:val="00C84DC0"/>
    <w:rsid w:val="00C93A10"/>
    <w:rsid w:val="00CB1174"/>
    <w:rsid w:val="00CB5514"/>
    <w:rsid w:val="00CC14E9"/>
    <w:rsid w:val="00CC1981"/>
    <w:rsid w:val="00CC4BFC"/>
    <w:rsid w:val="00CC568A"/>
    <w:rsid w:val="00CE68B5"/>
    <w:rsid w:val="00CF377A"/>
    <w:rsid w:val="00D215F9"/>
    <w:rsid w:val="00D37CF5"/>
    <w:rsid w:val="00D57EE3"/>
    <w:rsid w:val="00D6624F"/>
    <w:rsid w:val="00D851F6"/>
    <w:rsid w:val="00D963D8"/>
    <w:rsid w:val="00DB7C51"/>
    <w:rsid w:val="00DD400E"/>
    <w:rsid w:val="00DD674F"/>
    <w:rsid w:val="00DE1CAA"/>
    <w:rsid w:val="00DE3C60"/>
    <w:rsid w:val="00DF1A7A"/>
    <w:rsid w:val="00DF53DF"/>
    <w:rsid w:val="00E1662D"/>
    <w:rsid w:val="00E5113A"/>
    <w:rsid w:val="00E5595A"/>
    <w:rsid w:val="00E5727D"/>
    <w:rsid w:val="00E73E9D"/>
    <w:rsid w:val="00E934D2"/>
    <w:rsid w:val="00EB0411"/>
    <w:rsid w:val="00EB4EDD"/>
    <w:rsid w:val="00EB63D5"/>
    <w:rsid w:val="00EE3FF5"/>
    <w:rsid w:val="00EF4E83"/>
    <w:rsid w:val="00F31530"/>
    <w:rsid w:val="00F407E9"/>
    <w:rsid w:val="00F45E7D"/>
    <w:rsid w:val="00F46CD8"/>
    <w:rsid w:val="00F54E59"/>
    <w:rsid w:val="00F57B32"/>
    <w:rsid w:val="00F648C7"/>
    <w:rsid w:val="00F82B16"/>
    <w:rsid w:val="00F84125"/>
    <w:rsid w:val="00F87541"/>
    <w:rsid w:val="00F91510"/>
    <w:rsid w:val="00F94F32"/>
    <w:rsid w:val="00FA1738"/>
    <w:rsid w:val="00FA6613"/>
    <w:rsid w:val="00FB111E"/>
    <w:rsid w:val="00FB451F"/>
    <w:rsid w:val="00FC36A7"/>
    <w:rsid w:val="00FD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4:docId w14:val="00C8D900"/>
  <w15:docId w15:val="{9ADDAFC6-25F2-4BAC-8B9C-BEFC6218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4C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4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A78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78D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A78DD"/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A78D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A78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A78DD"/>
    <w:rPr>
      <w:color w:val="CC9900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8DD"/>
  </w:style>
  <w:style w:type="paragraph" w:styleId="Piedepgina">
    <w:name w:val="footer"/>
    <w:basedOn w:val="Normal"/>
    <w:link w:val="Piedepgina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8DD"/>
  </w:style>
  <w:style w:type="paragraph" w:styleId="Textodeglobo">
    <w:name w:val="Balloon Text"/>
    <w:basedOn w:val="Normal"/>
    <w:link w:val="TextodegloboCar"/>
    <w:uiPriority w:val="99"/>
    <w:semiHidden/>
    <w:unhideWhenUsed/>
    <w:rsid w:val="00644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460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74C1C"/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4C1C"/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23119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B8246D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abladeilustraciones">
    <w:name w:val="table of figures"/>
    <w:basedOn w:val="Normal"/>
    <w:next w:val="Normal"/>
    <w:autoRedefine/>
    <w:uiPriority w:val="99"/>
    <w:unhideWhenUsed/>
    <w:rsid w:val="0050465A"/>
    <w:pPr>
      <w:spacing w:after="0"/>
    </w:pPr>
    <w:rPr>
      <w:sz w:val="24"/>
    </w:rPr>
  </w:style>
  <w:style w:type="table" w:styleId="Tablaconcuadrcula">
    <w:name w:val="Table Grid"/>
    <w:basedOn w:val="Tablanormal"/>
    <w:uiPriority w:val="39"/>
    <w:rsid w:val="00F45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84125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1"/>
        <w:left w:val="single" w:sz="8" w:space="0" w:color="C00000" w:themeColor="accent1"/>
        <w:bottom w:val="single" w:sz="8" w:space="0" w:color="C00000" w:themeColor="accent1"/>
        <w:right w:val="single" w:sz="8" w:space="0" w:color="C00000" w:themeColor="accent1"/>
        <w:insideH w:val="single" w:sz="8" w:space="0" w:color="C00000" w:themeColor="accent1"/>
        <w:insideV w:val="single" w:sz="8" w:space="0" w:color="C000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1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</w:tcPr>
    </w:tblStylePr>
    <w:tblStylePr w:type="band1Vert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  <w:shd w:val="clear" w:color="auto" w:fill="FFB0B0" w:themeFill="accent1" w:themeFillTint="3F"/>
      </w:tcPr>
    </w:tblStylePr>
    <w:tblStylePr w:type="band1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  <w:shd w:val="clear" w:color="auto" w:fill="FFB0B0" w:themeFill="accent1" w:themeFillTint="3F"/>
      </w:tcPr>
    </w:tblStylePr>
    <w:tblStylePr w:type="band2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F4E83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EF4E83"/>
    <w:rPr>
      <w:color w:val="96A9A9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572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theme" Target="theme/theme1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eader" Target="header3.xml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110" Type="http://schemas.openxmlformats.org/officeDocument/2006/relationships/image" Target="media/image99.png"/><Relationship Id="rId115" Type="http://schemas.openxmlformats.org/officeDocument/2006/relationships/footer" Target="footer4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header" Target="header4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.000\Documents\Plantillas%20personalizadas%20de%20Office\Plantilla-Comu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762876-4810-4F59-AAF2-BDFF6D248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Plantilla-Comun.dotx</Template>
  <TotalTime>1617</TotalTime>
  <Pages>38</Pages>
  <Words>5063</Words>
  <Characters>28864</Characters>
  <Application>Microsoft Office Word</Application>
  <DocSecurity>0</DocSecurity>
  <Lines>240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Denda bat kudeatzeko aplikazioa</vt:lpstr>
    </vt:vector>
  </TitlesOfParts>
  <Company/>
  <LinksUpToDate>false</LinksUpToDate>
  <CharactersWithSpaces>33860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Denda bat kudeatzeko aplikazioa</dc:title>
  <dc:subject>Programazioa</dc:subject>
  <dc:creator>Oihane Axpe Telleriarte</dc:creator>
  <cp:lastModifiedBy>Administrador</cp:lastModifiedBy>
  <cp:revision>125</cp:revision>
  <cp:lastPrinted>2018-02-18T23:24:00Z</cp:lastPrinted>
  <dcterms:created xsi:type="dcterms:W3CDTF">2018-01-11T23:38:00Z</dcterms:created>
  <dcterms:modified xsi:type="dcterms:W3CDTF">2018-02-18T23:33:00Z</dcterms:modified>
</cp:coreProperties>
</file>